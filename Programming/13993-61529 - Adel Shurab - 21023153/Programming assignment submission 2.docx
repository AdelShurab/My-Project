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7F01D3" w14:textId="49D9DCD2" w:rsidR="006F438A" w:rsidRDefault="006F438A" w:rsidP="00AF3827">
      <w:pPr>
        <w:autoSpaceDE w:val="0"/>
        <w:autoSpaceDN w:val="0"/>
        <w:adjustRightInd w:val="0"/>
        <w:rPr>
          <w:rFonts w:ascii="Open Sans" w:hAnsi="Open Sans" w:cs="Open Sans"/>
          <w:b/>
          <w:bCs/>
          <w:caps/>
          <w:sz w:val="32"/>
          <w:szCs w:val="32"/>
        </w:rPr>
      </w:pPr>
    </w:p>
    <w:p w14:paraId="4D32818B" w14:textId="49055852" w:rsidR="002D183F" w:rsidRPr="006F438A" w:rsidRDefault="001E7373"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 xml:space="preserve"> </w:t>
      </w:r>
      <w:r w:rsidR="002D183F" w:rsidRPr="006F438A">
        <w:rPr>
          <w:rFonts w:ascii="Open Sans" w:hAnsi="Open Sans" w:cs="Open Sans"/>
          <w:b/>
          <w:bCs/>
          <w:caps/>
          <w:sz w:val="32"/>
          <w:szCs w:val="32"/>
        </w:rPr>
        <w:t>Student Assessment Submission and Declaration</w:t>
      </w:r>
    </w:p>
    <w:p w14:paraId="25A0A111" w14:textId="77777777"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2D183F" w:rsidRPr="001E7373" w14:paraId="27A1A63C" w14:textId="77777777" w:rsidTr="00393F24">
        <w:trPr>
          <w:trHeight w:val="710"/>
        </w:trPr>
        <w:tc>
          <w:tcPr>
            <w:tcW w:w="4441" w:type="dxa"/>
            <w:gridSpan w:val="2"/>
            <w:tcBorders>
              <w:top w:val="single" w:sz="4" w:space="0" w:color="auto"/>
              <w:left w:val="single" w:sz="4" w:space="0" w:color="auto"/>
              <w:bottom w:val="single" w:sz="4" w:space="0" w:color="auto"/>
              <w:right w:val="single" w:sz="4" w:space="0" w:color="auto"/>
            </w:tcBorders>
          </w:tcPr>
          <w:p w14:paraId="68CBB36C" w14:textId="7F428AEC" w:rsidR="002D183F" w:rsidRPr="00393F24" w:rsidRDefault="002D183F" w:rsidP="00393F24">
            <w:pPr>
              <w:autoSpaceDE w:val="0"/>
              <w:autoSpaceDN w:val="0"/>
              <w:adjustRightInd w:val="0"/>
              <w:rPr>
                <w:rFonts w:ascii="Open Sans" w:hAnsi="Open Sans" w:cs="Open Sans"/>
                <w:sz w:val="20"/>
                <w:szCs w:val="20"/>
              </w:rPr>
            </w:pPr>
            <w:r w:rsidRPr="001E7373">
              <w:rPr>
                <w:rFonts w:ascii="Open Sans" w:hAnsi="Open Sans" w:cs="Open Sans"/>
                <w:sz w:val="20"/>
                <w:szCs w:val="20"/>
              </w:rPr>
              <w:t>Student name:</w:t>
            </w:r>
            <w:r w:rsidR="00501621">
              <w:rPr>
                <w:rFonts w:ascii="Open Sans" w:hAnsi="Open Sans" w:cs="Open Sans"/>
                <w:sz w:val="20"/>
                <w:szCs w:val="20"/>
              </w:rPr>
              <w:t xml:space="preserve"> Adel Mohammed Adel Shurab</w:t>
            </w:r>
          </w:p>
        </w:tc>
        <w:tc>
          <w:tcPr>
            <w:tcW w:w="4626" w:type="dxa"/>
            <w:gridSpan w:val="2"/>
            <w:tcBorders>
              <w:top w:val="single" w:sz="4" w:space="0" w:color="auto"/>
              <w:left w:val="single" w:sz="4" w:space="0" w:color="auto"/>
              <w:bottom w:val="single" w:sz="4" w:space="0" w:color="auto"/>
              <w:right w:val="single" w:sz="4" w:space="0" w:color="auto"/>
            </w:tcBorders>
          </w:tcPr>
          <w:p w14:paraId="1B7FFF16"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Assessor name:</w:t>
            </w:r>
          </w:p>
          <w:p w14:paraId="1869A312" w14:textId="2E393E88" w:rsidR="002D183F" w:rsidRPr="001E7373" w:rsidRDefault="00B55EC0">
            <w:pPr>
              <w:autoSpaceDE w:val="0"/>
              <w:autoSpaceDN w:val="0"/>
              <w:adjustRightInd w:val="0"/>
              <w:rPr>
                <w:rFonts w:ascii="Open Sans" w:hAnsi="Open Sans" w:cs="Open Sans"/>
                <w:b/>
                <w:bCs/>
                <w:sz w:val="20"/>
                <w:szCs w:val="20"/>
              </w:rPr>
            </w:pPr>
            <w:r>
              <w:rPr>
                <w:rFonts w:ascii="Open Sans" w:hAnsi="Open Sans" w:cs="Open Sans"/>
                <w:b/>
                <w:bCs/>
                <w:sz w:val="20"/>
                <w:szCs w:val="20"/>
              </w:rPr>
              <w:t>Safaa BaniEssa</w:t>
            </w:r>
          </w:p>
        </w:tc>
      </w:tr>
      <w:tr w:rsidR="002D183F" w:rsidRPr="001E7373" w14:paraId="337AB07B" w14:textId="77777777" w:rsidTr="001E7373">
        <w:trPr>
          <w:trHeight w:val="972"/>
        </w:trPr>
        <w:tc>
          <w:tcPr>
            <w:tcW w:w="2936" w:type="dxa"/>
            <w:tcBorders>
              <w:top w:val="single" w:sz="4" w:space="0" w:color="auto"/>
              <w:left w:val="single" w:sz="4" w:space="0" w:color="auto"/>
              <w:bottom w:val="single" w:sz="4" w:space="0" w:color="auto"/>
              <w:right w:val="single" w:sz="4" w:space="0" w:color="auto"/>
            </w:tcBorders>
          </w:tcPr>
          <w:p w14:paraId="7F730437"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p>
          <w:p w14:paraId="7A75A990" w14:textId="6AA6FA75" w:rsidR="002D183F" w:rsidRPr="001E7373" w:rsidRDefault="00106F21" w:rsidP="00106F21">
            <w:pPr>
              <w:autoSpaceDE w:val="0"/>
              <w:autoSpaceDN w:val="0"/>
              <w:adjustRightInd w:val="0"/>
              <w:rPr>
                <w:rFonts w:ascii="Open Sans" w:hAnsi="Open Sans" w:cs="Open Sans"/>
                <w:b/>
                <w:bCs/>
                <w:sz w:val="20"/>
                <w:szCs w:val="20"/>
              </w:rPr>
            </w:pPr>
            <w:r>
              <w:rPr>
                <w:rFonts w:ascii="Open Sans" w:hAnsi="Open Sans" w:cs="Open Sans"/>
                <w:b/>
                <w:bCs/>
                <w:sz w:val="20"/>
                <w:szCs w:val="20"/>
              </w:rPr>
              <w:t>27</w:t>
            </w:r>
            <w:r w:rsidR="00AF3827">
              <w:rPr>
                <w:rFonts w:ascii="Open Sans" w:hAnsi="Open Sans" w:cs="Open Sans"/>
                <w:b/>
                <w:bCs/>
                <w:sz w:val="20"/>
                <w:szCs w:val="20"/>
              </w:rPr>
              <w:t>/1</w:t>
            </w:r>
            <w:r>
              <w:rPr>
                <w:rFonts w:ascii="Open Sans" w:hAnsi="Open Sans" w:cs="Open Sans"/>
                <w:b/>
                <w:bCs/>
                <w:sz w:val="20"/>
                <w:szCs w:val="20"/>
              </w:rPr>
              <w:t>2</w:t>
            </w:r>
            <w:r w:rsidR="00AF3827">
              <w:rPr>
                <w:rFonts w:ascii="Open Sans" w:hAnsi="Open Sans" w:cs="Open Sans"/>
                <w:b/>
                <w:bCs/>
                <w:sz w:val="20"/>
                <w:szCs w:val="20"/>
              </w:rPr>
              <w:t>/2021</w:t>
            </w:r>
          </w:p>
        </w:tc>
        <w:tc>
          <w:tcPr>
            <w:tcW w:w="2951" w:type="dxa"/>
            <w:gridSpan w:val="2"/>
            <w:tcBorders>
              <w:top w:val="single" w:sz="4" w:space="0" w:color="auto"/>
              <w:left w:val="single" w:sz="4" w:space="0" w:color="auto"/>
              <w:bottom w:val="single" w:sz="4" w:space="0" w:color="auto"/>
              <w:right w:val="single" w:sz="4" w:space="0" w:color="auto"/>
            </w:tcBorders>
          </w:tcPr>
          <w:p w14:paraId="366C14B7" w14:textId="77777777" w:rsidR="002D183F" w:rsidRDefault="002D183F" w:rsidP="00393F24">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p>
          <w:p w14:paraId="3339956D" w14:textId="13137AC3" w:rsidR="00AF3827" w:rsidRPr="00393F24" w:rsidRDefault="00AF3827" w:rsidP="00106F21">
            <w:pPr>
              <w:autoSpaceDE w:val="0"/>
              <w:autoSpaceDN w:val="0"/>
              <w:adjustRightInd w:val="0"/>
              <w:rPr>
                <w:rFonts w:ascii="Open Sans" w:hAnsi="Open Sans" w:cs="Open Sans"/>
                <w:sz w:val="20"/>
                <w:szCs w:val="20"/>
              </w:rPr>
            </w:pPr>
            <w:r>
              <w:rPr>
                <w:rFonts w:ascii="Open Sans" w:hAnsi="Open Sans" w:cs="Open Sans"/>
                <w:sz w:val="20"/>
                <w:szCs w:val="20"/>
              </w:rPr>
              <w:t>0</w:t>
            </w:r>
            <w:r w:rsidR="00106F21">
              <w:rPr>
                <w:rFonts w:ascii="Open Sans" w:hAnsi="Open Sans" w:cs="Open Sans"/>
                <w:sz w:val="20"/>
                <w:szCs w:val="20"/>
              </w:rPr>
              <w:t>8</w:t>
            </w:r>
            <w:r>
              <w:rPr>
                <w:rFonts w:ascii="Open Sans" w:hAnsi="Open Sans" w:cs="Open Sans"/>
                <w:sz w:val="20"/>
                <w:szCs w:val="20"/>
              </w:rPr>
              <w:t>/</w:t>
            </w:r>
            <w:r w:rsidR="00106F21">
              <w:rPr>
                <w:rFonts w:ascii="Open Sans" w:hAnsi="Open Sans" w:cs="Open Sans"/>
                <w:sz w:val="20"/>
                <w:szCs w:val="20"/>
              </w:rPr>
              <w:t>01</w:t>
            </w:r>
            <w:r>
              <w:rPr>
                <w:rFonts w:ascii="Open Sans" w:hAnsi="Open Sans" w:cs="Open Sans"/>
                <w:sz w:val="20"/>
                <w:szCs w:val="20"/>
              </w:rPr>
              <w:t>/202</w:t>
            </w:r>
            <w:r w:rsidR="00106F21">
              <w:rPr>
                <w:rFonts w:ascii="Open Sans" w:hAnsi="Open Sans" w:cs="Open Sans"/>
                <w:sz w:val="20"/>
                <w:szCs w:val="20"/>
              </w:rPr>
              <w:t>2</w:t>
            </w:r>
          </w:p>
        </w:tc>
        <w:tc>
          <w:tcPr>
            <w:tcW w:w="3180" w:type="dxa"/>
            <w:tcBorders>
              <w:top w:val="single" w:sz="4" w:space="0" w:color="auto"/>
              <w:left w:val="single" w:sz="4" w:space="0" w:color="auto"/>
              <w:bottom w:val="single" w:sz="4" w:space="0" w:color="auto"/>
              <w:right w:val="single" w:sz="4" w:space="0" w:color="auto"/>
            </w:tcBorders>
          </w:tcPr>
          <w:p w14:paraId="43264712" w14:textId="36D87898"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r w:rsidR="00501621">
              <w:rPr>
                <w:rFonts w:ascii="Open Sans" w:hAnsi="Open Sans" w:cs="Open Sans"/>
                <w:sz w:val="20"/>
                <w:szCs w:val="20"/>
              </w:rPr>
              <w:t xml:space="preserve"> </w:t>
            </w:r>
          </w:p>
          <w:p w14:paraId="2E815A87" w14:textId="2997389C" w:rsidR="002D183F" w:rsidRPr="001E7373" w:rsidRDefault="00501621">
            <w:pPr>
              <w:autoSpaceDE w:val="0"/>
              <w:autoSpaceDN w:val="0"/>
              <w:adjustRightInd w:val="0"/>
              <w:rPr>
                <w:rFonts w:ascii="Open Sans" w:hAnsi="Open Sans" w:cs="Open Sans"/>
                <w:b/>
                <w:bCs/>
                <w:sz w:val="20"/>
                <w:szCs w:val="20"/>
              </w:rPr>
            </w:pPr>
            <w:r>
              <w:rPr>
                <w:rFonts w:ascii="Open Sans" w:hAnsi="Open Sans" w:cs="Open Sans"/>
                <w:b/>
                <w:bCs/>
                <w:sz w:val="20"/>
                <w:szCs w:val="20"/>
              </w:rPr>
              <w:t>10/1/2022</w:t>
            </w:r>
          </w:p>
        </w:tc>
      </w:tr>
      <w:tr w:rsidR="002D183F" w:rsidRPr="001E7373" w14:paraId="6D180162" w14:textId="77777777" w:rsidTr="00393F24">
        <w:trPr>
          <w:trHeight w:val="647"/>
        </w:trPr>
        <w:tc>
          <w:tcPr>
            <w:tcW w:w="9067" w:type="dxa"/>
            <w:gridSpan w:val="4"/>
            <w:tcBorders>
              <w:top w:val="single" w:sz="4" w:space="0" w:color="auto"/>
              <w:left w:val="single" w:sz="4" w:space="0" w:color="auto"/>
              <w:bottom w:val="single" w:sz="4" w:space="0" w:color="auto"/>
              <w:right w:val="single" w:sz="4" w:space="0" w:color="auto"/>
            </w:tcBorders>
          </w:tcPr>
          <w:p w14:paraId="04D12472" w14:textId="77777777" w:rsidR="002D183F" w:rsidRPr="001E7373" w:rsidRDefault="002D183F">
            <w:pPr>
              <w:autoSpaceDE w:val="0"/>
              <w:autoSpaceDN w:val="0"/>
              <w:adjustRightInd w:val="0"/>
              <w:rPr>
                <w:rFonts w:ascii="Open Sans" w:hAnsi="Open Sans" w:cs="Open Sans"/>
                <w:bCs/>
                <w:sz w:val="20"/>
                <w:szCs w:val="20"/>
              </w:rPr>
            </w:pPr>
            <w:r w:rsidRPr="001E7373">
              <w:rPr>
                <w:rFonts w:ascii="Open Sans" w:hAnsi="Open Sans" w:cs="Open Sans"/>
                <w:bCs/>
                <w:sz w:val="20"/>
                <w:szCs w:val="20"/>
              </w:rPr>
              <w:t>Programme:</w:t>
            </w:r>
          </w:p>
          <w:p w14:paraId="666FE102" w14:textId="595E2D47" w:rsidR="002D183F" w:rsidRPr="001E7373" w:rsidRDefault="001E119D">
            <w:pPr>
              <w:autoSpaceDE w:val="0"/>
              <w:autoSpaceDN w:val="0"/>
              <w:adjustRightInd w:val="0"/>
              <w:rPr>
                <w:rFonts w:ascii="Open Sans" w:hAnsi="Open Sans" w:cs="Open Sans"/>
                <w:b/>
                <w:bCs/>
                <w:sz w:val="20"/>
                <w:szCs w:val="20"/>
              </w:rPr>
            </w:pPr>
            <w:r w:rsidRPr="001E119D">
              <w:rPr>
                <w:rFonts w:ascii="Open Sans" w:hAnsi="Open Sans" w:cs="Open Sans"/>
                <w:b/>
                <w:bCs/>
                <w:sz w:val="20"/>
                <w:szCs w:val="20"/>
              </w:rPr>
              <w:t>Higher National Diploma in Computing</w:t>
            </w:r>
          </w:p>
        </w:tc>
      </w:tr>
      <w:tr w:rsidR="002D183F" w:rsidRPr="001E7373" w14:paraId="1E95A623" w14:textId="77777777" w:rsidTr="00D26C37">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303FE735" w14:textId="5C96596E"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Unit: </w:t>
            </w:r>
            <w:r w:rsidR="001E119D">
              <w:rPr>
                <w:rFonts w:ascii="Open Sans" w:hAnsi="Open Sans" w:cs="Open Sans"/>
                <w:sz w:val="20"/>
                <w:szCs w:val="20"/>
              </w:rPr>
              <w:t>1 Programming</w:t>
            </w:r>
          </w:p>
        </w:tc>
      </w:tr>
      <w:tr w:rsidR="002D183F" w:rsidRPr="001E7373" w14:paraId="5CA5CEE1" w14:textId="77777777" w:rsidTr="00D26C37">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689CA75B" w14:textId="77777777" w:rsidR="002D183F"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Assignment </w:t>
            </w:r>
            <w:r w:rsidR="00DD41E8" w:rsidRPr="001E7373">
              <w:rPr>
                <w:rFonts w:ascii="Open Sans" w:hAnsi="Open Sans" w:cs="Open Sans"/>
                <w:sz w:val="20"/>
                <w:szCs w:val="20"/>
              </w:rPr>
              <w:t>number</w:t>
            </w:r>
            <w:r w:rsidRPr="001E7373">
              <w:rPr>
                <w:rFonts w:ascii="Open Sans" w:hAnsi="Open Sans" w:cs="Open Sans"/>
                <w:sz w:val="20"/>
                <w:szCs w:val="20"/>
              </w:rPr>
              <w:t xml:space="preserve"> and title:</w:t>
            </w:r>
          </w:p>
          <w:p w14:paraId="74222301" w14:textId="241C9545" w:rsidR="001E119D" w:rsidRPr="00D26C37" w:rsidRDefault="001E119D">
            <w:pPr>
              <w:autoSpaceDE w:val="0"/>
              <w:autoSpaceDN w:val="0"/>
              <w:adjustRightInd w:val="0"/>
              <w:rPr>
                <w:rFonts w:ascii="Open Sans" w:hAnsi="Open Sans" w:cs="Open Sans"/>
                <w:sz w:val="20"/>
                <w:szCs w:val="20"/>
              </w:rPr>
            </w:pPr>
            <w:r>
              <w:rPr>
                <w:rFonts w:ascii="Open Sans" w:hAnsi="Open Sans" w:cs="Open Sans"/>
                <w:sz w:val="20"/>
                <w:szCs w:val="20"/>
              </w:rPr>
              <w:t xml:space="preserve">1 </w:t>
            </w:r>
            <w:r w:rsidR="00643D76" w:rsidRPr="00643D76">
              <w:rPr>
                <w:rFonts w:ascii="Open Sans" w:hAnsi="Open Sans" w:cs="Open Sans"/>
                <w:sz w:val="20"/>
                <w:szCs w:val="20"/>
              </w:rPr>
              <w:t>Advanced Systems 2 – GUI and standards</w:t>
            </w:r>
          </w:p>
        </w:tc>
      </w:tr>
    </w:tbl>
    <w:p w14:paraId="090484CE" w14:textId="436262F7" w:rsidR="00AF3827" w:rsidRPr="00AF3827" w:rsidRDefault="00AF3827" w:rsidP="001E7373">
      <w:pPr>
        <w:spacing w:before="480" w:after="120" w:line="240" w:lineRule="auto"/>
        <w:outlineLvl w:val="0"/>
        <w:rPr>
          <w:rStyle w:val="Strong"/>
          <w:b/>
          <w:bCs w:val="0"/>
          <w:u w:val="single"/>
        </w:rPr>
      </w:pPr>
      <w:r w:rsidRPr="00AF3827">
        <w:rPr>
          <w:rStyle w:val="Strong"/>
          <w:b/>
          <w:bCs w:val="0"/>
          <w:u w:val="single"/>
        </w:rPr>
        <w:t>Your answer here:</w:t>
      </w:r>
    </w:p>
    <w:p w14:paraId="307B7B51" w14:textId="77777777" w:rsidR="00AF3827" w:rsidRPr="00AF3827" w:rsidRDefault="00AF3827" w:rsidP="001E7373">
      <w:pPr>
        <w:spacing w:before="480" w:after="120" w:line="240" w:lineRule="auto"/>
        <w:outlineLvl w:val="0"/>
        <w:rPr>
          <w:rStyle w:val="Strong"/>
        </w:rPr>
      </w:pPr>
    </w:p>
    <w:p w14:paraId="5FFE6EC5" w14:textId="45F9537C" w:rsidR="002D183F" w:rsidRPr="001E7373" w:rsidRDefault="002D183F" w:rsidP="001E7373">
      <w:pPr>
        <w:spacing w:before="480" w:after="120" w:line="240" w:lineRule="auto"/>
        <w:outlineLvl w:val="0"/>
        <w:rPr>
          <w:rFonts w:ascii="Open Sans" w:eastAsia="Arial" w:hAnsi="Open Sans" w:cs="Open Sans"/>
          <w:color w:val="1F497D" w:themeColor="text2"/>
          <w:sz w:val="28"/>
          <w:szCs w:val="28"/>
        </w:rPr>
      </w:pPr>
      <w:r w:rsidRPr="001E7373">
        <w:rPr>
          <w:rFonts w:ascii="Open Sans" w:eastAsia="Arial" w:hAnsi="Open Sans" w:cs="Open Sans"/>
          <w:b/>
          <w:color w:val="1F497D" w:themeColor="text2"/>
          <w:sz w:val="28"/>
          <w:szCs w:val="28"/>
        </w:rPr>
        <w:t>Plagiarism</w:t>
      </w:r>
    </w:p>
    <w:p w14:paraId="3EEC5E06" w14:textId="77777777" w:rsidR="002D183F" w:rsidRPr="001E7373" w:rsidRDefault="002D183F" w:rsidP="001E7373">
      <w:pPr>
        <w:spacing w:line="240" w:lineRule="auto"/>
        <w:rPr>
          <w:rFonts w:ascii="Open Sans" w:eastAsia="Arial" w:hAnsi="Open Sans" w:cs="Open Sans"/>
          <w:color w:val="000000"/>
          <w:sz w:val="20"/>
          <w:szCs w:val="20"/>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color w:val="FC4C1E"/>
          <w:sz w:val="20"/>
          <w:szCs w:val="20"/>
          <w:u w:color="000000"/>
          <w:lang w:val="en-US"/>
        </w:rPr>
        <w:t xml:space="preserve"> </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CC24B8">
        <w:rPr>
          <w:rFonts w:ascii="Open Sans" w:eastAsia="Arial" w:hAnsi="Open Sans" w:cs="Open Sans"/>
          <w:color w:val="000000"/>
          <w:sz w:val="20"/>
          <w:szCs w:val="20"/>
        </w:rPr>
        <w:t xml:space="preserve"> </w:t>
      </w:r>
      <w:r w:rsidR="00CC24B8" w:rsidRPr="001E7373">
        <w:rPr>
          <w:rFonts w:ascii="Open Sans" w:eastAsia="Arial" w:hAnsi="Open Sans" w:cs="Open Sans"/>
          <w:color w:val="000000"/>
          <w:sz w:val="20"/>
          <w:szCs w:val="20"/>
        </w:rPr>
        <w:t>Please consult the relevant unit lecturer or your course tutor if you need any further advice.</w:t>
      </w:r>
    </w:p>
    <w:p w14:paraId="0CDFD996" w14:textId="77777777" w:rsidR="00E96881" w:rsidRDefault="002D183F" w:rsidP="001E7373">
      <w:pPr>
        <w:spacing w:line="240" w:lineRule="auto"/>
        <w:rPr>
          <w:rFonts w:ascii="Open Sans" w:eastAsia="Arial" w:hAnsi="Open Sans" w:cs="Open Sans"/>
          <w:b/>
          <w:color w:val="1F497D" w:themeColor="text2"/>
          <w:sz w:val="28"/>
          <w:szCs w:val="28"/>
        </w:rPr>
      </w:pPr>
      <w:r>
        <w:rPr>
          <w:rFonts w:ascii="Open Sans" w:eastAsia="Arial" w:hAnsi="Open Sans" w:cs="Open Sans"/>
          <w:color w:val="000000"/>
          <w:sz w:val="22"/>
        </w:rPr>
        <w:lastRenderedPageBreak/>
        <w:t xml:space="preserve"> </w:t>
      </w:r>
      <w:bookmarkStart w:id="0" w:name="h.ippi9gmedn5"/>
      <w:bookmarkEnd w:id="0"/>
      <w:r w:rsidRPr="001E7373">
        <w:rPr>
          <w:rFonts w:ascii="Open Sans" w:eastAsia="Arial" w:hAnsi="Open Sans" w:cs="Open Sans"/>
          <w:b/>
          <w:color w:val="1F497D" w:themeColor="text2"/>
          <w:sz w:val="28"/>
          <w:szCs w:val="28"/>
        </w:rPr>
        <w:t>Student Declaration</w:t>
      </w:r>
    </w:p>
    <w:tbl>
      <w:tblPr>
        <w:tblStyle w:val="TableGrid"/>
        <w:tblW w:w="9016" w:type="dxa"/>
        <w:tblLook w:val="04A0" w:firstRow="1" w:lastRow="0" w:firstColumn="1" w:lastColumn="0" w:noHBand="0" w:noVBand="1"/>
      </w:tblPr>
      <w:tblGrid>
        <w:gridCol w:w="9016"/>
      </w:tblGrid>
      <w:tr w:rsidR="00E96881" w14:paraId="32705B6B" w14:textId="77777777" w:rsidTr="00B752A9">
        <w:tc>
          <w:tcPr>
            <w:tcW w:w="9016" w:type="dxa"/>
            <w:shd w:val="clear" w:color="auto" w:fill="D9D9D9" w:themeFill="background1" w:themeFillShade="D9"/>
          </w:tcPr>
          <w:p w14:paraId="02AAF4F6" w14:textId="77777777"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14:paraId="30E3A00B" w14:textId="77777777"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14:paraId="277F8B9B" w14:textId="77777777" w:rsidR="00E96881" w:rsidRDefault="00E96881" w:rsidP="00E96881">
            <w:pPr>
              <w:autoSpaceDE w:val="0"/>
              <w:autoSpaceDN w:val="0"/>
              <w:adjustRightInd w:val="0"/>
              <w:rPr>
                <w:rFonts w:ascii="Open Sans" w:hAnsi="Open Sans" w:cs="Open Sans"/>
                <w:sz w:val="20"/>
                <w:szCs w:val="20"/>
              </w:rPr>
            </w:pPr>
          </w:p>
          <w:p w14:paraId="631B8955" w14:textId="46A03C46" w:rsidR="00E96881" w:rsidRDefault="00501621" w:rsidP="00E96881">
            <w:pPr>
              <w:autoSpaceDE w:val="0"/>
              <w:autoSpaceDN w:val="0"/>
              <w:adjustRightInd w:val="0"/>
              <w:rPr>
                <w:rFonts w:cs="Verdana-Bold"/>
                <w:b/>
                <w:bCs/>
                <w:sz w:val="20"/>
                <w:szCs w:val="20"/>
              </w:rPr>
            </w:pPr>
            <w:r>
              <w:rPr>
                <w:rFonts w:ascii="Open Sans" w:hAnsi="Open Sans" w:cs="Open Sans"/>
                <w:sz w:val="20"/>
                <w:szCs w:val="20"/>
              </w:rPr>
              <w:t>Student signature: Adel Shurab</w:t>
            </w:r>
            <w:r w:rsidR="00E96881" w:rsidRPr="001E7373">
              <w:rPr>
                <w:rFonts w:ascii="Open Sans" w:hAnsi="Open Sans" w:cs="Open Sans"/>
                <w:sz w:val="20"/>
                <w:szCs w:val="20"/>
              </w:rPr>
              <w:t xml:space="preserve">                                                            Date:</w:t>
            </w:r>
            <w:r>
              <w:rPr>
                <w:rFonts w:ascii="Open Sans" w:hAnsi="Open Sans" w:cs="Open Sans"/>
                <w:sz w:val="20"/>
                <w:szCs w:val="20"/>
              </w:rPr>
              <w:t>10/1/2022</w:t>
            </w:r>
          </w:p>
        </w:tc>
      </w:tr>
    </w:tbl>
    <w:p w14:paraId="1B6FF409" w14:textId="6DED1BDB" w:rsidR="00E96881" w:rsidRDefault="00501621" w:rsidP="001E7373">
      <w:pPr>
        <w:spacing w:line="240" w:lineRule="auto"/>
        <w:rPr>
          <w:rFonts w:ascii="Open Sans" w:eastAsia="Arial" w:hAnsi="Open Sans" w:cs="Open Sans"/>
          <w:b/>
          <w:color w:val="1F497D" w:themeColor="text2"/>
          <w:sz w:val="28"/>
          <w:szCs w:val="28"/>
        </w:rPr>
      </w:pPr>
      <w:r>
        <w:rPr>
          <w:rFonts w:ascii="Open Sans" w:eastAsia="Arial" w:hAnsi="Open Sans" w:cs="Open Sans"/>
          <w:b/>
          <w:color w:val="1F497D" w:themeColor="text2"/>
          <w:sz w:val="28"/>
          <w:szCs w:val="28"/>
        </w:rPr>
        <w:t xml:space="preserve"> </w:t>
      </w:r>
    </w:p>
    <w:p w14:paraId="0C352585" w14:textId="77777777" w:rsidR="00501621" w:rsidRDefault="00501621" w:rsidP="001E7373">
      <w:pPr>
        <w:spacing w:line="240" w:lineRule="auto"/>
        <w:rPr>
          <w:rFonts w:ascii="Open Sans" w:eastAsia="Arial" w:hAnsi="Open Sans" w:cs="Open Sans"/>
          <w:b/>
          <w:color w:val="1F497D" w:themeColor="text2"/>
          <w:sz w:val="28"/>
          <w:szCs w:val="28"/>
        </w:rPr>
      </w:pPr>
    </w:p>
    <w:p w14:paraId="3C5297C5" w14:textId="77777777" w:rsidR="00501621" w:rsidRDefault="00501621" w:rsidP="001E7373">
      <w:pPr>
        <w:spacing w:line="240" w:lineRule="auto"/>
        <w:rPr>
          <w:rFonts w:ascii="Open Sans" w:eastAsia="Arial" w:hAnsi="Open Sans" w:cs="Open Sans"/>
          <w:b/>
          <w:color w:val="1F497D" w:themeColor="text2"/>
          <w:sz w:val="28"/>
          <w:szCs w:val="28"/>
        </w:rPr>
      </w:pPr>
    </w:p>
    <w:p w14:paraId="47953A1B" w14:textId="263C89AF" w:rsidR="00501621" w:rsidRPr="00D515B3" w:rsidRDefault="00501621" w:rsidP="001E7373">
      <w:pPr>
        <w:spacing w:line="240" w:lineRule="auto"/>
        <w:rPr>
          <w:rFonts w:ascii="Open Sans" w:eastAsia="Arial" w:hAnsi="Open Sans" w:cs="Open Sans"/>
          <w:b/>
          <w:sz w:val="28"/>
          <w:szCs w:val="28"/>
        </w:rPr>
      </w:pPr>
      <w:r w:rsidRPr="00D515B3">
        <w:rPr>
          <w:rFonts w:ascii="Open Sans" w:eastAsia="Arial" w:hAnsi="Open Sans" w:cs="Open Sans"/>
          <w:b/>
          <w:sz w:val="28"/>
          <w:szCs w:val="28"/>
        </w:rPr>
        <w:t>Task A</w:t>
      </w:r>
    </w:p>
    <w:p w14:paraId="1C0BAA28" w14:textId="77777777" w:rsidR="00EA1FF0" w:rsidRPr="00EA1FF0" w:rsidRDefault="00501621" w:rsidP="00EA1FF0">
      <w:pPr>
        <w:spacing w:line="240" w:lineRule="auto"/>
        <w:rPr>
          <w:rFonts w:ascii="Open Sans" w:eastAsia="Arial" w:hAnsi="Open Sans" w:cs="Open Sans"/>
          <w:b/>
          <w:sz w:val="28"/>
          <w:szCs w:val="28"/>
        </w:rPr>
      </w:pPr>
      <w:r w:rsidRPr="00D515B3">
        <w:rPr>
          <w:rFonts w:ascii="Open Sans" w:eastAsia="Arial" w:hAnsi="Open Sans" w:cs="Open Sans"/>
          <w:b/>
          <w:sz w:val="28"/>
          <w:szCs w:val="28"/>
        </w:rPr>
        <w:t>1-</w:t>
      </w:r>
      <w:r w:rsidR="00EA1FF0" w:rsidRPr="00EA1FF0">
        <w:rPr>
          <w:rFonts w:ascii="Open Sans" w:eastAsia="Arial" w:hAnsi="Open Sans" w:cs="Open Sans"/>
          <w:b/>
          <w:sz w:val="28"/>
          <w:szCs w:val="28"/>
        </w:rPr>
        <w:t>package adel;</w:t>
      </w:r>
    </w:p>
    <w:p w14:paraId="068B823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public class person {</w:t>
      </w:r>
    </w:p>
    <w:p w14:paraId="311069D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public static void main(String[] args) {</w:t>
      </w:r>
    </w:p>
    <w:p w14:paraId="5DB8B3A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work obj = new work();</w:t>
      </w:r>
    </w:p>
    <w:p w14:paraId="11D1962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07AAA71"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   </w:t>
      </w:r>
    </w:p>
    <w:p w14:paraId="6CE97B1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w:t>
      </w:r>
    </w:p>
    <w:p w14:paraId="542399C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Package adel;</w:t>
      </w:r>
    </w:p>
    <w:p w14:paraId="74CFA70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java.awt.Color;</w:t>
      </w:r>
    </w:p>
    <w:p w14:paraId="5D47D72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java.awt.Font;</w:t>
      </w:r>
    </w:p>
    <w:p w14:paraId="2815560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java.awt.event.ActionEvent;</w:t>
      </w:r>
    </w:p>
    <w:p w14:paraId="5591E4C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java.awt.event.ActionListener;</w:t>
      </w:r>
    </w:p>
    <w:p w14:paraId="5902231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import java.awt.geom.Line2D;</w:t>
      </w:r>
    </w:p>
    <w:p w14:paraId="42084AA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java.util.ArrayList;</w:t>
      </w:r>
    </w:p>
    <w:p w14:paraId="5324855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javax.swing.JButton;</w:t>
      </w:r>
    </w:p>
    <w:p w14:paraId="3B1D306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javax.swing.JFrame;</w:t>
      </w:r>
    </w:p>
    <w:p w14:paraId="69D7B82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javax.swing.JLabel;</w:t>
      </w:r>
    </w:p>
    <w:p w14:paraId="13C0F2A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javax.swing.JOptionPane;</w:t>
      </w:r>
    </w:p>
    <w:p w14:paraId="6C2AEBB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javax.swing.JRadioButton;</w:t>
      </w:r>
    </w:p>
    <w:p w14:paraId="45A23BB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import javax.swing.JTextField;</w:t>
      </w:r>
    </w:p>
    <w:p w14:paraId="7BD9290D" w14:textId="77777777" w:rsidR="00EA1FF0" w:rsidRPr="00EA1FF0" w:rsidRDefault="00EA1FF0" w:rsidP="00EA1FF0">
      <w:pPr>
        <w:spacing w:line="240" w:lineRule="auto"/>
        <w:rPr>
          <w:rFonts w:ascii="Open Sans" w:eastAsia="Arial" w:hAnsi="Open Sans" w:cs="Open Sans"/>
          <w:b/>
          <w:sz w:val="28"/>
          <w:szCs w:val="28"/>
        </w:rPr>
      </w:pPr>
    </w:p>
    <w:p w14:paraId="5508CE8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public class work {</w:t>
      </w:r>
    </w:p>
    <w:p w14:paraId="4DE9211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ArrayList&lt;work&gt; arr = new ArrayList&lt;work&gt;();</w:t>
      </w:r>
    </w:p>
    <w:p w14:paraId="03A71A5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private JFrame frame =new JFrame("work");</w:t>
      </w:r>
    </w:p>
    <w:p w14:paraId="3CAB45A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19C697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886EAD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label1 =new  JLabel("Employee Info");</w:t>
      </w:r>
    </w:p>
    <w:p w14:paraId="2AEC60E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label2 =new  JLabel("Employee Name :");</w:t>
      </w:r>
    </w:p>
    <w:p w14:paraId="494E17C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label3 =new  JLabel("Employee Address :");</w:t>
      </w:r>
    </w:p>
    <w:p w14:paraId="53F2AD9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label4 =new  JLabel("Employee age :");</w:t>
      </w:r>
    </w:p>
    <w:p w14:paraId="1FFA6F9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label5 =new  JLabel("Employee Birthday :");</w:t>
      </w:r>
    </w:p>
    <w:p w14:paraId="6596F53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label6 =new  JLabel("Day :");</w:t>
      </w:r>
    </w:p>
    <w:p w14:paraId="6B4A8CF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JLabel label7 =new  JLabel("Month :");</w:t>
      </w:r>
    </w:p>
    <w:p w14:paraId="260E798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label8 =new  JLabel("Year :");</w:t>
      </w:r>
    </w:p>
    <w:p w14:paraId="1458364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JLabel label9 =new  JLabel("Gender :");            </w:t>
      </w:r>
    </w:p>
    <w:p w14:paraId="172761F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CE70E1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27144067"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JRadioButton Male=new JRadioButton("Male");</w:t>
      </w:r>
    </w:p>
    <w:p w14:paraId="4EF7842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JRadioButton Female=new JRadioButton("female");</w:t>
      </w:r>
    </w:p>
    <w:p w14:paraId="0896037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7E0EEB2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D5F2C1B" w14:textId="77777777" w:rsidR="00EA1FF0" w:rsidRPr="00EA1FF0" w:rsidRDefault="00EA1FF0" w:rsidP="00EA1FF0">
      <w:pPr>
        <w:spacing w:line="240" w:lineRule="auto"/>
        <w:rPr>
          <w:rFonts w:ascii="Open Sans" w:eastAsia="Arial" w:hAnsi="Open Sans" w:cs="Open Sans"/>
          <w:b/>
          <w:sz w:val="28"/>
          <w:szCs w:val="28"/>
        </w:rPr>
      </w:pPr>
    </w:p>
    <w:p w14:paraId="672BB67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JButton Save =new JButton("save");</w:t>
      </w:r>
    </w:p>
    <w:p w14:paraId="1304B97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JButton Clear =new JButton("clear");</w:t>
      </w:r>
    </w:p>
    <w:p w14:paraId="374C053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JButton Print =new JButton("Print");</w:t>
      </w:r>
    </w:p>
    <w:p w14:paraId="7A6FDF0C"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0CCBCA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96F39A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7B03785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JTextField EN=new JTextField("");</w:t>
      </w:r>
    </w:p>
    <w:p w14:paraId="4F2D403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JTextField EA=new JTextField("");</w:t>
      </w:r>
    </w:p>
    <w:p w14:paraId="1605028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JTextField EAg=new JTextField("");</w:t>
      </w:r>
    </w:p>
    <w:p w14:paraId="593FB82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JTextField ED=new JTextField("");</w:t>
      </w:r>
    </w:p>
    <w:p w14:paraId="7C87D32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JTextField EM=new JTextField("");</w:t>
      </w:r>
    </w:p>
    <w:p w14:paraId="01BD7BF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JTextField EY=new JTextField("");</w:t>
      </w:r>
    </w:p>
    <w:p w14:paraId="5D491D6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ActionListener act = new ActionListener() {</w:t>
      </w:r>
    </w:p>
    <w:p w14:paraId="58F8CEA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@Override</w:t>
      </w:r>
    </w:p>
    <w:p w14:paraId="5C1BF6C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public void actionPerformed(ActionEvent e) {</w:t>
      </w:r>
    </w:p>
    <w:p w14:paraId="37D695D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JOptionPane.showMessageDialog(frame," done");</w:t>
      </w:r>
    </w:p>
    <w:p w14:paraId="3E3F54B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for (int i = 0; i &lt; arr.size(); i++) {</w:t>
      </w:r>
    </w:p>
    <w:p w14:paraId="1EA2A54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java.lang.System.out.println(arr.get(i));</w:t>
      </w:r>
    </w:p>
    <w:p w14:paraId="60AAC39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21D95C7" w14:textId="77777777" w:rsidR="00EA1FF0" w:rsidRPr="00EA1FF0" w:rsidRDefault="00EA1FF0" w:rsidP="00EA1FF0">
      <w:pPr>
        <w:spacing w:line="240" w:lineRule="auto"/>
        <w:rPr>
          <w:rFonts w:ascii="Open Sans" w:eastAsia="Arial" w:hAnsi="Open Sans" w:cs="Open Sans"/>
          <w:b/>
          <w:sz w:val="28"/>
          <w:szCs w:val="28"/>
        </w:rPr>
      </w:pPr>
    </w:p>
    <w:p w14:paraId="1407AFB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05EBB5D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EAC278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ActionListener act2 = new ActionListener() {</w:t>
      </w:r>
    </w:p>
    <w:p w14:paraId="6D75AD9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public void actionPerformed(ActionEvent e) {</w:t>
      </w:r>
    </w:p>
    <w:p w14:paraId="5690D57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JOptionPane.showMessageDialog(frame,"done");</w:t>
      </w:r>
    </w:p>
    <w:p w14:paraId="0D591F67" w14:textId="77777777" w:rsidR="00EA1FF0" w:rsidRPr="00EA1FF0" w:rsidRDefault="00EA1FF0" w:rsidP="00EA1FF0">
      <w:pPr>
        <w:spacing w:line="240" w:lineRule="auto"/>
        <w:rPr>
          <w:rFonts w:ascii="Open Sans" w:eastAsia="Arial" w:hAnsi="Open Sans" w:cs="Open Sans"/>
          <w:b/>
          <w:sz w:val="28"/>
          <w:szCs w:val="28"/>
        </w:rPr>
      </w:pPr>
    </w:p>
    <w:p w14:paraId="2F16739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work dol = new work(EN.getText(),EA.getText(),Integer.parseInt(EAg.getText()),Integer.parseInt(ED.getText()),Integer.parseInt(EM.getText()),Integer.parseInt(EY.getText()),Male.isSelected());</w:t>
      </w:r>
    </w:p>
    <w:p w14:paraId="0B5DDC3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arr.add(emp);</w:t>
      </w:r>
    </w:p>
    <w:p w14:paraId="2AD550A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w:t>
      </w:r>
    </w:p>
    <w:p w14:paraId="5484762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78B6962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ActionListener act3 = new ActionListener() {</w:t>
      </w:r>
    </w:p>
    <w:p w14:paraId="0FAC49E4" w14:textId="77777777" w:rsidR="00EA1FF0" w:rsidRPr="00EA1FF0" w:rsidRDefault="00EA1FF0" w:rsidP="00EA1FF0">
      <w:pPr>
        <w:spacing w:line="240" w:lineRule="auto"/>
        <w:rPr>
          <w:rFonts w:ascii="Open Sans" w:eastAsia="Arial" w:hAnsi="Open Sans" w:cs="Open Sans"/>
          <w:b/>
          <w:sz w:val="28"/>
          <w:szCs w:val="28"/>
        </w:rPr>
      </w:pPr>
    </w:p>
    <w:p w14:paraId="5F9B67F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public void actionPerformed(ActionEvent e) {</w:t>
      </w:r>
    </w:p>
    <w:p w14:paraId="67EFB0F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JOptionPane.showMessageDialog(frame,"clear");</w:t>
      </w:r>
    </w:p>
    <w:p w14:paraId="7165C05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EN.setText("     ");</w:t>
      </w:r>
    </w:p>
    <w:p w14:paraId="679088B1" w14:textId="77777777" w:rsidR="00EA1FF0" w:rsidRPr="00EA1FF0" w:rsidRDefault="00EA1FF0" w:rsidP="00EA1FF0">
      <w:pPr>
        <w:spacing w:line="240" w:lineRule="auto"/>
        <w:rPr>
          <w:rFonts w:ascii="Open Sans" w:eastAsia="Arial" w:hAnsi="Open Sans" w:cs="Open Sans"/>
          <w:b/>
          <w:sz w:val="28"/>
          <w:szCs w:val="28"/>
        </w:rPr>
      </w:pPr>
    </w:p>
    <w:p w14:paraId="2ED8EC6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EA.setText("     ");</w:t>
      </w:r>
    </w:p>
    <w:p w14:paraId="52F22028" w14:textId="77777777" w:rsidR="00EA1FF0" w:rsidRPr="00EA1FF0" w:rsidRDefault="00EA1FF0" w:rsidP="00EA1FF0">
      <w:pPr>
        <w:spacing w:line="240" w:lineRule="auto"/>
        <w:rPr>
          <w:rFonts w:ascii="Open Sans" w:eastAsia="Arial" w:hAnsi="Open Sans" w:cs="Open Sans"/>
          <w:b/>
          <w:sz w:val="28"/>
          <w:szCs w:val="28"/>
        </w:rPr>
      </w:pPr>
    </w:p>
    <w:p w14:paraId="2DC8783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EAg.setText(null);</w:t>
      </w:r>
    </w:p>
    <w:p w14:paraId="7EB8E670" w14:textId="77777777" w:rsidR="00EA1FF0" w:rsidRPr="00EA1FF0" w:rsidRDefault="00EA1FF0" w:rsidP="00EA1FF0">
      <w:pPr>
        <w:spacing w:line="240" w:lineRule="auto"/>
        <w:rPr>
          <w:rFonts w:ascii="Open Sans" w:eastAsia="Arial" w:hAnsi="Open Sans" w:cs="Open Sans"/>
          <w:b/>
          <w:sz w:val="28"/>
          <w:szCs w:val="28"/>
        </w:rPr>
      </w:pPr>
    </w:p>
    <w:p w14:paraId="166D5EA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ED.setText(null);</w:t>
      </w:r>
    </w:p>
    <w:p w14:paraId="7CD62D1F" w14:textId="77777777" w:rsidR="00EA1FF0" w:rsidRPr="00EA1FF0" w:rsidRDefault="00EA1FF0" w:rsidP="00EA1FF0">
      <w:pPr>
        <w:spacing w:line="240" w:lineRule="auto"/>
        <w:rPr>
          <w:rFonts w:ascii="Open Sans" w:eastAsia="Arial" w:hAnsi="Open Sans" w:cs="Open Sans"/>
          <w:b/>
          <w:sz w:val="28"/>
          <w:szCs w:val="28"/>
        </w:rPr>
      </w:pPr>
    </w:p>
    <w:p w14:paraId="3F8DFE6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EM.setText(null);</w:t>
      </w:r>
    </w:p>
    <w:p w14:paraId="45650D2E" w14:textId="77777777" w:rsidR="00EA1FF0" w:rsidRPr="00EA1FF0" w:rsidRDefault="00EA1FF0" w:rsidP="00EA1FF0">
      <w:pPr>
        <w:spacing w:line="240" w:lineRule="auto"/>
        <w:rPr>
          <w:rFonts w:ascii="Open Sans" w:eastAsia="Arial" w:hAnsi="Open Sans" w:cs="Open Sans"/>
          <w:b/>
          <w:sz w:val="28"/>
          <w:szCs w:val="28"/>
        </w:rPr>
      </w:pPr>
    </w:p>
    <w:p w14:paraId="50B7892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EY.setText(null);</w:t>
      </w:r>
    </w:p>
    <w:p w14:paraId="2C15AF81"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Print.clearSelection();</w:t>
      </w:r>
    </w:p>
    <w:p w14:paraId="56FAB7E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6B6D590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CFC578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w:t>
      </w:r>
    </w:p>
    <w:p w14:paraId="57B699B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333690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6520FA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05307F0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3084CEFC"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720564EC"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3FDA79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public work(){</w:t>
      </w:r>
    </w:p>
    <w:p w14:paraId="451367C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frame.setLocation(600, 150);</w:t>
      </w:r>
    </w:p>
    <w:p w14:paraId="14813D4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frame.setSize(600, 650);</w:t>
      </w:r>
    </w:p>
    <w:p w14:paraId="3D18633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frame.setDefaultCloseOperation(JFrame.EXIT_ON_CLOSE);</w:t>
      </w:r>
    </w:p>
    <w:p w14:paraId="6BA25AE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frame.setLayout(null);</w:t>
      </w:r>
    </w:p>
    <w:p w14:paraId="4E86B67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frame.add(label1);</w:t>
      </w:r>
    </w:p>
    <w:p w14:paraId="2113165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frame.add(label2);</w:t>
      </w:r>
    </w:p>
    <w:p w14:paraId="744D3EB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frame.add(label3);</w:t>
      </w:r>
    </w:p>
    <w:p w14:paraId="526C631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frame.add(label4);</w:t>
      </w:r>
    </w:p>
    <w:p w14:paraId="2321B35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frame.add(label5);</w:t>
      </w:r>
    </w:p>
    <w:p w14:paraId="5EE99F2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frame.add(label6);</w:t>
      </w:r>
    </w:p>
    <w:p w14:paraId="438B0B0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frame.add(label7);</w:t>
      </w:r>
    </w:p>
    <w:p w14:paraId="4834164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frame.add(label8);</w:t>
      </w:r>
    </w:p>
    <w:p w14:paraId="1147040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frame.add(label9);</w:t>
      </w:r>
    </w:p>
    <w:p w14:paraId="6C7315E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frame.add(Male);</w:t>
      </w:r>
    </w:p>
    <w:p w14:paraId="161D0F9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frame.add(Female);</w:t>
      </w:r>
    </w:p>
    <w:p w14:paraId="73EB323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frame.add(Save);</w:t>
      </w:r>
    </w:p>
    <w:p w14:paraId="20F29AE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frame.add(Clear);</w:t>
      </w:r>
    </w:p>
    <w:p w14:paraId="162DAD3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frame.add(Print);</w:t>
      </w:r>
    </w:p>
    <w:p w14:paraId="715A14C1"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frame.add(EN);</w:t>
      </w:r>
    </w:p>
    <w:p w14:paraId="27DB15C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frame.add(EA);</w:t>
      </w:r>
    </w:p>
    <w:p w14:paraId="1ADFD2F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frame.add(EAg);</w:t>
      </w:r>
    </w:p>
    <w:p w14:paraId="17ACBC0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frame.add(ED);</w:t>
      </w:r>
    </w:p>
    <w:p w14:paraId="58B6F74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frame.add(EM);</w:t>
      </w:r>
    </w:p>
    <w:p w14:paraId="7E39D767"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frame.add(EY);</w:t>
      </w:r>
    </w:p>
    <w:p w14:paraId="0C097E7C"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63461C7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3BEA44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3B1D1C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27C879E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0FA8EBB" w14:textId="77777777" w:rsidR="00EA1FF0" w:rsidRPr="00EA1FF0" w:rsidRDefault="00EA1FF0" w:rsidP="00EA1FF0">
      <w:pPr>
        <w:spacing w:line="240" w:lineRule="auto"/>
        <w:rPr>
          <w:rFonts w:ascii="Open Sans" w:eastAsia="Arial" w:hAnsi="Open Sans" w:cs="Open Sans"/>
          <w:b/>
          <w:sz w:val="28"/>
          <w:szCs w:val="28"/>
        </w:rPr>
      </w:pPr>
    </w:p>
    <w:p w14:paraId="37426BA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0A28F01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label1.setFont(new Font("Serif", Font.PLAIN, 30));</w:t>
      </w:r>
    </w:p>
    <w:p w14:paraId="5F8E5C1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label2.setFont(new Font("Serif", Font.PLAIN, 25));</w:t>
      </w:r>
    </w:p>
    <w:p w14:paraId="736FED17"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label3.setFont(new Font("Serif", Font.PLAIN, 25));</w:t>
      </w:r>
    </w:p>
    <w:p w14:paraId="27E78C89"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label4.setFont(new Font("Serif", Font.PLAIN, 20));</w:t>
      </w:r>
    </w:p>
    <w:p w14:paraId="79071CF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label5.setFont(new Font("Serif", Font.PLAIN, 25));</w:t>
      </w:r>
    </w:p>
    <w:p w14:paraId="20EE13B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label6.setFont(new Font("Serif", Font.PLAIN, 25));</w:t>
      </w:r>
    </w:p>
    <w:p w14:paraId="6877C02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label6.setFont(new Font("Serif", Font.PLAIN, 20));</w:t>
      </w:r>
    </w:p>
    <w:p w14:paraId="551476F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label7.setFont(new Font("Serif", Font.PLAIN, 20));</w:t>
      </w:r>
    </w:p>
    <w:p w14:paraId="0D2565F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label8.setFont(new Font("Serif", Font.PLAIN, 20));</w:t>
      </w:r>
    </w:p>
    <w:p w14:paraId="6EC53B9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label9.setFont(new Font("Serif", Font.PLAIN, 20));</w:t>
      </w:r>
    </w:p>
    <w:p w14:paraId="1F8D37E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Male.setFont(new Font("Serif", Font.PLAIN, 20));</w:t>
      </w:r>
    </w:p>
    <w:p w14:paraId="07A5629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Female.setFont(new Font("Serif", Font.PLAIN, 20));</w:t>
      </w:r>
    </w:p>
    <w:p w14:paraId="6EC523DB"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1BFD8E4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6949290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label1.setBounds(10, 3, 160, 60);</w:t>
      </w:r>
    </w:p>
    <w:p w14:paraId="36B760C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label2.setBounds(10, 60, 160, 60);</w:t>
      </w:r>
    </w:p>
    <w:p w14:paraId="3407D84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label3.setBounds(10, 110, 160, 60);</w:t>
      </w:r>
    </w:p>
    <w:p w14:paraId="2C01FC68"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label4.setBounds(10, 160, 160, 60);</w:t>
      </w:r>
    </w:p>
    <w:p w14:paraId="633CF3F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label5.setBounds(10, 210, 180, 60);</w:t>
      </w:r>
    </w:p>
    <w:p w14:paraId="3468A1A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label6.setBounds(10, 260, 60, 60);</w:t>
      </w:r>
    </w:p>
    <w:p w14:paraId="2D0D4ED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label7.setBounds(10, 310, 60, 60);</w:t>
      </w:r>
    </w:p>
    <w:p w14:paraId="7297690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label8.setBounds(10, 360, 60, 60);</w:t>
      </w:r>
    </w:p>
    <w:p w14:paraId="35A4E4D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label9.setBounds(10, 410, 160, 60);</w:t>
      </w:r>
    </w:p>
    <w:p w14:paraId="11ED02D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Male.setBounds(10, 460, 100, 60);</w:t>
      </w:r>
    </w:p>
    <w:p w14:paraId="4C921AE3"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Female.setBounds(210, 460, 100, 60);</w:t>
      </w:r>
    </w:p>
    <w:p w14:paraId="1C1E662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Save.setBounds(10, 510, 200, 40);</w:t>
      </w:r>
    </w:p>
    <w:p w14:paraId="5542EC3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Clear.setBounds(210, 510, 200, 40);</w:t>
      </w:r>
    </w:p>
    <w:p w14:paraId="036DF83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Print.setBounds(10, 560, 200, 40);</w:t>
      </w:r>
    </w:p>
    <w:p w14:paraId="2CD7385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EN.setBounds(210, 70, 210, 40);</w:t>
      </w:r>
    </w:p>
    <w:p w14:paraId="5798E820"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EA.setBounds(210, 120, 210, 40);</w:t>
      </w:r>
    </w:p>
    <w:p w14:paraId="200DE5E6"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EAg.setBounds(210, 170, 210, 40);</w:t>
      </w:r>
    </w:p>
    <w:p w14:paraId="50396CF7"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ED.setBounds(210, 270, 210, 40);</w:t>
      </w:r>
    </w:p>
    <w:p w14:paraId="4616135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EM.setBounds(210, 320, 210, 40);</w:t>
      </w:r>
    </w:p>
    <w:p w14:paraId="57F13272"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EY.setBounds(210, 370, 210, 40);</w:t>
      </w:r>
    </w:p>
    <w:p w14:paraId="5B291595"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22DCA9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41C3194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Print.addActionListener(act);</w:t>
      </w:r>
    </w:p>
    <w:p w14:paraId="74AD27EE"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Save.addActionListener(act2);</w:t>
      </w:r>
    </w:p>
    <w:p w14:paraId="31E1DAAF"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Clear.addActionListener(act3);</w:t>
      </w:r>
    </w:p>
    <w:p w14:paraId="408F43E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532D47C4"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0B27094A"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lastRenderedPageBreak/>
        <w:t xml:space="preserve">     frame.setVisible(true);</w:t>
      </w:r>
    </w:p>
    <w:p w14:paraId="739C229D" w14:textId="77777777" w:rsidR="00EA1FF0" w:rsidRPr="00EA1FF0"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 xml:space="preserve">    }</w:t>
      </w:r>
    </w:p>
    <w:p w14:paraId="7B7AD02B" w14:textId="47E8CCDB" w:rsidR="00501621" w:rsidRPr="00D515B3" w:rsidRDefault="00EA1FF0" w:rsidP="00EA1FF0">
      <w:pPr>
        <w:spacing w:line="240" w:lineRule="auto"/>
        <w:rPr>
          <w:rFonts w:ascii="Open Sans" w:eastAsia="Arial" w:hAnsi="Open Sans" w:cs="Open Sans"/>
          <w:b/>
          <w:sz w:val="28"/>
          <w:szCs w:val="28"/>
        </w:rPr>
      </w:pPr>
      <w:r w:rsidRPr="00EA1FF0">
        <w:rPr>
          <w:rFonts w:ascii="Open Sans" w:eastAsia="Arial" w:hAnsi="Open Sans" w:cs="Open Sans"/>
          <w:b/>
          <w:sz w:val="28"/>
          <w:szCs w:val="28"/>
        </w:rPr>
        <w:t>}</w:t>
      </w:r>
      <w:bookmarkStart w:id="1" w:name="_GoBack"/>
      <w:bookmarkEnd w:id="1"/>
    </w:p>
    <w:p w14:paraId="33F73811" w14:textId="77777777" w:rsidR="00501621" w:rsidRPr="00D515B3" w:rsidRDefault="00501621" w:rsidP="00501621">
      <w:pPr>
        <w:spacing w:after="0"/>
        <w:jc w:val="center"/>
        <w:rPr>
          <w:rFonts w:ascii="Open Sans" w:eastAsia="Arial" w:hAnsi="Open Sans" w:cs="Open Sans"/>
          <w:b/>
          <w:sz w:val="28"/>
          <w:szCs w:val="28"/>
        </w:rPr>
      </w:pPr>
    </w:p>
    <w:p w14:paraId="2E2EBCD1" w14:textId="77777777" w:rsidR="00501621" w:rsidRPr="00D515B3" w:rsidRDefault="00501621" w:rsidP="00501621">
      <w:pPr>
        <w:spacing w:after="0"/>
        <w:jc w:val="center"/>
        <w:rPr>
          <w:rFonts w:ascii="Open Sans" w:eastAsia="Arial" w:hAnsi="Open Sans" w:cs="Open Sans"/>
          <w:b/>
          <w:sz w:val="28"/>
          <w:szCs w:val="28"/>
        </w:rPr>
      </w:pPr>
    </w:p>
    <w:p w14:paraId="520E7332" w14:textId="77777777" w:rsidR="00501621" w:rsidRPr="00D515B3" w:rsidRDefault="00501621" w:rsidP="00501621">
      <w:pPr>
        <w:spacing w:after="0"/>
        <w:jc w:val="center"/>
        <w:rPr>
          <w:rFonts w:ascii="Open Sans" w:eastAsia="Arial" w:hAnsi="Open Sans" w:cs="Open Sans"/>
          <w:b/>
          <w:sz w:val="28"/>
          <w:szCs w:val="28"/>
        </w:rPr>
      </w:pPr>
    </w:p>
    <w:p w14:paraId="0F6613C4" w14:textId="77777777" w:rsidR="00501621" w:rsidRPr="00D515B3" w:rsidRDefault="00501621" w:rsidP="00501621">
      <w:pPr>
        <w:spacing w:after="0"/>
        <w:jc w:val="center"/>
        <w:rPr>
          <w:rFonts w:ascii="Open Sans" w:eastAsia="Arial" w:hAnsi="Open Sans" w:cs="Open Sans"/>
          <w:b/>
          <w:sz w:val="28"/>
          <w:szCs w:val="28"/>
        </w:rPr>
      </w:pPr>
    </w:p>
    <w:p w14:paraId="5A110E6F" w14:textId="77777777" w:rsidR="00501621" w:rsidRPr="00D515B3" w:rsidRDefault="00501621" w:rsidP="00501621">
      <w:pPr>
        <w:spacing w:after="0"/>
        <w:jc w:val="center"/>
        <w:rPr>
          <w:rFonts w:ascii="Open Sans" w:eastAsia="Arial" w:hAnsi="Open Sans" w:cs="Open Sans"/>
          <w:b/>
          <w:sz w:val="28"/>
          <w:szCs w:val="28"/>
        </w:rPr>
      </w:pPr>
    </w:p>
    <w:p w14:paraId="5B63960F" w14:textId="77777777" w:rsidR="00501621" w:rsidRPr="00D515B3" w:rsidRDefault="00501621" w:rsidP="00501621">
      <w:pPr>
        <w:spacing w:after="0"/>
        <w:jc w:val="center"/>
        <w:rPr>
          <w:rFonts w:ascii="Open Sans" w:eastAsia="Arial" w:hAnsi="Open Sans" w:cs="Open Sans"/>
          <w:b/>
          <w:sz w:val="28"/>
          <w:szCs w:val="28"/>
        </w:rPr>
      </w:pPr>
    </w:p>
    <w:p w14:paraId="1680A035" w14:textId="77777777" w:rsidR="00501621" w:rsidRPr="00D515B3" w:rsidRDefault="00501621" w:rsidP="00501621">
      <w:pPr>
        <w:spacing w:after="0"/>
        <w:jc w:val="center"/>
        <w:rPr>
          <w:rFonts w:ascii="Open Sans" w:eastAsia="Arial" w:hAnsi="Open Sans" w:cs="Open Sans"/>
          <w:b/>
          <w:sz w:val="28"/>
          <w:szCs w:val="28"/>
        </w:rPr>
      </w:pPr>
    </w:p>
    <w:p w14:paraId="5F8ED42A" w14:textId="77777777" w:rsidR="00501621" w:rsidRPr="00D515B3" w:rsidRDefault="00501621" w:rsidP="00501621">
      <w:pPr>
        <w:spacing w:after="0"/>
        <w:jc w:val="center"/>
        <w:rPr>
          <w:rFonts w:ascii="Open Sans" w:eastAsia="Arial" w:hAnsi="Open Sans" w:cs="Open Sans"/>
          <w:b/>
          <w:sz w:val="28"/>
          <w:szCs w:val="28"/>
        </w:rPr>
      </w:pPr>
    </w:p>
    <w:p w14:paraId="056E30F8" w14:textId="77777777" w:rsidR="00501621" w:rsidRPr="00D515B3" w:rsidRDefault="00501621" w:rsidP="00501621">
      <w:pPr>
        <w:spacing w:after="0"/>
        <w:jc w:val="center"/>
        <w:rPr>
          <w:rFonts w:ascii="Open Sans" w:eastAsia="Arial" w:hAnsi="Open Sans" w:cs="Open Sans"/>
          <w:b/>
          <w:sz w:val="28"/>
          <w:szCs w:val="28"/>
        </w:rPr>
      </w:pPr>
    </w:p>
    <w:p w14:paraId="6F59482C" w14:textId="77777777" w:rsidR="00501621" w:rsidRPr="00D515B3" w:rsidRDefault="00501621" w:rsidP="00501621">
      <w:pPr>
        <w:spacing w:after="0"/>
        <w:jc w:val="center"/>
        <w:rPr>
          <w:rFonts w:ascii="Open Sans" w:eastAsia="Arial" w:hAnsi="Open Sans" w:cs="Open Sans"/>
          <w:b/>
          <w:sz w:val="28"/>
          <w:szCs w:val="28"/>
        </w:rPr>
      </w:pPr>
    </w:p>
    <w:p w14:paraId="4F32B506" w14:textId="77777777" w:rsidR="00501621" w:rsidRPr="00D515B3" w:rsidRDefault="00501621" w:rsidP="00501621">
      <w:pPr>
        <w:spacing w:after="0"/>
        <w:jc w:val="center"/>
        <w:rPr>
          <w:rFonts w:ascii="Open Sans" w:eastAsia="Arial" w:hAnsi="Open Sans" w:cs="Open Sans"/>
          <w:b/>
          <w:sz w:val="28"/>
          <w:szCs w:val="28"/>
        </w:rPr>
      </w:pPr>
    </w:p>
    <w:p w14:paraId="67577687" w14:textId="77777777" w:rsidR="00501621" w:rsidRPr="00D515B3" w:rsidRDefault="00501621" w:rsidP="00501621">
      <w:pPr>
        <w:spacing w:after="0"/>
        <w:jc w:val="center"/>
        <w:rPr>
          <w:rFonts w:ascii="Open Sans" w:eastAsia="Arial" w:hAnsi="Open Sans" w:cs="Open Sans"/>
          <w:b/>
          <w:sz w:val="28"/>
          <w:szCs w:val="28"/>
        </w:rPr>
      </w:pPr>
    </w:p>
    <w:p w14:paraId="216B0099" w14:textId="77777777" w:rsidR="00501621" w:rsidRPr="00D515B3" w:rsidRDefault="00501621" w:rsidP="00501621">
      <w:pPr>
        <w:spacing w:after="0"/>
        <w:jc w:val="center"/>
        <w:rPr>
          <w:rFonts w:ascii="Open Sans" w:eastAsia="Arial" w:hAnsi="Open Sans" w:cs="Open Sans"/>
          <w:b/>
          <w:sz w:val="28"/>
          <w:szCs w:val="28"/>
        </w:rPr>
      </w:pPr>
    </w:p>
    <w:p w14:paraId="2102A21C" w14:textId="77777777" w:rsidR="00501621" w:rsidRPr="00D515B3" w:rsidRDefault="00501621" w:rsidP="00501621">
      <w:pPr>
        <w:spacing w:after="0"/>
        <w:jc w:val="center"/>
        <w:rPr>
          <w:rFonts w:ascii="Open Sans" w:eastAsia="Arial" w:hAnsi="Open Sans" w:cs="Open Sans"/>
          <w:b/>
          <w:sz w:val="28"/>
          <w:szCs w:val="28"/>
        </w:rPr>
      </w:pPr>
    </w:p>
    <w:p w14:paraId="60ACB5B3" w14:textId="77777777" w:rsidR="00501621" w:rsidRPr="00D515B3" w:rsidRDefault="00501621" w:rsidP="00501621">
      <w:pPr>
        <w:spacing w:after="0"/>
        <w:jc w:val="center"/>
        <w:rPr>
          <w:rFonts w:ascii="Gill Sans MT" w:hAnsi="Gill Sans MT"/>
          <w:i/>
          <w:iCs/>
          <w:noProof/>
          <w:sz w:val="52"/>
          <w:szCs w:val="52"/>
        </w:rPr>
      </w:pPr>
      <w:r w:rsidRPr="00D515B3">
        <w:rPr>
          <w:rFonts w:ascii="Open Sans" w:eastAsia="Arial" w:hAnsi="Open Sans" w:cs="Open Sans"/>
          <w:b/>
          <w:sz w:val="28"/>
          <w:szCs w:val="28"/>
        </w:rPr>
        <w:t>2-</w:t>
      </w:r>
      <w:r w:rsidRPr="00D515B3">
        <w:rPr>
          <w:rStyle w:val="Strong"/>
          <w:rFonts w:cs="Arial"/>
          <w:i/>
          <w:iCs/>
          <w:color w:val="auto"/>
          <w:sz w:val="52"/>
          <w:szCs w:val="52"/>
        </w:rPr>
        <w:t>1:Procedural Programming</w:t>
      </w:r>
    </w:p>
    <w:p w14:paraId="5CC38684" w14:textId="77777777" w:rsidR="00501621" w:rsidRPr="00D515B3" w:rsidRDefault="00501621" w:rsidP="00501621">
      <w:pPr>
        <w:pStyle w:val="Heading2"/>
        <w:spacing w:before="300" w:after="150"/>
        <w:rPr>
          <w:rFonts w:cs="Arial"/>
          <w:b w:val="0"/>
          <w:color w:val="auto"/>
        </w:rPr>
      </w:pPr>
      <w:r w:rsidRPr="00D515B3">
        <w:rPr>
          <w:rStyle w:val="Strong"/>
          <w:rFonts w:cs="Arial"/>
          <w:bCs/>
          <w:color w:val="auto"/>
        </w:rPr>
        <w:t xml:space="preserve">What is Procedural Programming? </w:t>
      </w:r>
    </w:p>
    <w:p w14:paraId="540C64C5" w14:textId="77777777" w:rsidR="00501621" w:rsidRPr="00D515B3" w:rsidRDefault="00501621" w:rsidP="00501621">
      <w:pPr>
        <w:pStyle w:val="NormalWeb"/>
        <w:spacing w:before="0" w:beforeAutospacing="0" w:after="180" w:afterAutospacing="0"/>
        <w:jc w:val="both"/>
        <w:rPr>
          <w:rFonts w:ascii="Arial" w:hAnsi="Arial" w:cs="Arial"/>
        </w:rPr>
      </w:pPr>
      <w:r w:rsidRPr="00D515B3">
        <w:rPr>
          <w:rFonts w:ascii="Arial" w:hAnsi="Arial" w:cs="Arial"/>
        </w:rPr>
        <w:t>Procedural Programming is likely to be a new developer's first programming paradigm. Procedural code, in its most basic form, is the code that tells a device how to do a job in logical stages. This paradigm takes a top-down, linear approach and regards data and methods as separate entities. Procedural Programming separates a program into procedures, which are sometimes known as routines or functions and simply comprise a set of actions to be carried out, based on the notion of a procedure call.</w:t>
      </w:r>
    </w:p>
    <w:p w14:paraId="7A82CC34" w14:textId="77777777" w:rsidR="00501621" w:rsidRPr="00D515B3" w:rsidRDefault="00501621" w:rsidP="00501621">
      <w:pPr>
        <w:pStyle w:val="NormalWeb"/>
        <w:spacing w:before="0" w:beforeAutospacing="0" w:after="180" w:afterAutospacing="0"/>
        <w:jc w:val="both"/>
        <w:rPr>
          <w:rFonts w:ascii="Arial" w:hAnsi="Arial" w:cs="Arial"/>
        </w:rPr>
      </w:pPr>
      <w:r w:rsidRPr="00D515B3">
        <w:rPr>
          <w:rFonts w:ascii="Arial" w:hAnsi="Arial" w:cs="Arial"/>
        </w:rPr>
        <w:lastRenderedPageBreak/>
        <w:t>Writing out a series of instructions to inform the computer what to do step-by-step to complete the task at hand is known as procedural programming.</w:t>
      </w:r>
    </w:p>
    <w:p w14:paraId="06E0E3A6" w14:textId="77777777" w:rsidR="00501621" w:rsidRPr="00D515B3" w:rsidRDefault="00501621" w:rsidP="00501621">
      <w:pPr>
        <w:pStyle w:val="NormalWeb"/>
        <w:spacing w:before="0" w:beforeAutospacing="0" w:after="180" w:afterAutospacing="0"/>
        <w:jc w:val="both"/>
        <w:rPr>
          <w:rFonts w:ascii="Arial" w:hAnsi="Arial" w:cs="Arial"/>
          <w:sz w:val="48"/>
          <w:szCs w:val="48"/>
        </w:rPr>
      </w:pPr>
      <w:r w:rsidRPr="00D515B3">
        <w:rPr>
          <w:rFonts w:ascii="Arial" w:hAnsi="Arial" w:cs="Arial"/>
          <w:sz w:val="48"/>
          <w:szCs w:val="48"/>
        </w:rPr>
        <w:t>Procedural Programming's Key Features :</w:t>
      </w:r>
    </w:p>
    <w:p w14:paraId="7C8A1B69" w14:textId="77777777" w:rsidR="00501621" w:rsidRPr="00D515B3" w:rsidRDefault="00501621" w:rsidP="00501621">
      <w:pPr>
        <w:numPr>
          <w:ilvl w:val="0"/>
          <w:numId w:val="1"/>
        </w:numPr>
        <w:spacing w:before="100" w:beforeAutospacing="1" w:after="100" w:afterAutospacing="1" w:line="240" w:lineRule="auto"/>
        <w:rPr>
          <w:rStyle w:val="Strong"/>
          <w:rFonts w:cs="Arial"/>
          <w:b/>
          <w:bCs w:val="0"/>
          <w:color w:val="auto"/>
        </w:rPr>
      </w:pPr>
      <w:r w:rsidRPr="00D515B3">
        <w:rPr>
          <w:rStyle w:val="Strong"/>
          <w:rFonts w:cs="Arial"/>
          <w:color w:val="auto"/>
        </w:rPr>
        <w:t xml:space="preserve"> Local Variable: A local variable is a variable that is defined in the method's main structure and is only valid inside the scope of the method. The local variable can only be used in the method in which it is defined; if it is used outside of that function, the code will fail.</w:t>
      </w:r>
    </w:p>
    <w:p w14:paraId="594A8F9E" w14:textId="77777777" w:rsidR="00501621" w:rsidRPr="00D515B3" w:rsidRDefault="00501621" w:rsidP="00501621">
      <w:pPr>
        <w:numPr>
          <w:ilvl w:val="0"/>
          <w:numId w:val="1"/>
        </w:numPr>
        <w:spacing w:before="100" w:beforeAutospacing="1" w:after="100" w:afterAutospacing="1" w:line="240" w:lineRule="auto"/>
        <w:rPr>
          <w:rFonts w:cs="Arial"/>
        </w:rPr>
      </w:pPr>
      <w:r w:rsidRPr="00D515B3">
        <w:rPr>
          <w:rFonts w:cs="Arial"/>
        </w:rPr>
        <w:t xml:space="preserve"> </w:t>
      </w:r>
      <w:r w:rsidRPr="00D515B3">
        <w:rPr>
          <w:rFonts w:cs="Arial"/>
          <w:b/>
          <w:bCs/>
        </w:rPr>
        <w:t>Predefined functions:</w:t>
      </w:r>
      <w:r w:rsidRPr="00D515B3">
        <w:rPr>
          <w:rFonts w:cs="Arial"/>
        </w:rPr>
        <w:t xml:space="preserve"> A predefined function is usually an instruction that has a name attached to it. Predefined functions are usually included in higher-level programming languages, however they are drawn from a library or registry rather than a program. </w:t>
      </w:r>
    </w:p>
    <w:p w14:paraId="1C747FA3" w14:textId="77777777" w:rsidR="00501621" w:rsidRPr="00D515B3" w:rsidRDefault="00501621" w:rsidP="00501621">
      <w:pPr>
        <w:numPr>
          <w:ilvl w:val="0"/>
          <w:numId w:val="1"/>
        </w:numPr>
        <w:spacing w:before="100" w:beforeAutospacing="1" w:after="100" w:afterAutospacing="1" w:line="240" w:lineRule="auto"/>
        <w:rPr>
          <w:rStyle w:val="Strong"/>
          <w:rFonts w:cs="Arial"/>
          <w:b/>
          <w:bCs w:val="0"/>
          <w:color w:val="auto"/>
        </w:rPr>
      </w:pPr>
      <w:r w:rsidRPr="00D515B3">
        <w:rPr>
          <w:rStyle w:val="Strong"/>
          <w:rFonts w:cs="Arial"/>
          <w:color w:val="auto"/>
        </w:rPr>
        <w:t>Modularity: When two distinct systems are given two separate tasks to complete, they are joined together to complete a bigger job first. The tasks of each set of systems would subsequently be completed one by one until all tasks were completed.</w:t>
      </w:r>
    </w:p>
    <w:p w14:paraId="3C513E85" w14:textId="77777777" w:rsidR="00501621" w:rsidRPr="00D515B3" w:rsidRDefault="00501621" w:rsidP="00501621">
      <w:pPr>
        <w:pStyle w:val="ListParagraph"/>
        <w:widowControl w:val="0"/>
        <w:numPr>
          <w:ilvl w:val="0"/>
          <w:numId w:val="1"/>
        </w:numPr>
        <w:autoSpaceDE w:val="0"/>
        <w:autoSpaceDN w:val="0"/>
        <w:adjustRightInd w:val="0"/>
        <w:spacing w:after="0" w:line="240" w:lineRule="auto"/>
        <w:contextualSpacing w:val="0"/>
        <w:jc w:val="left"/>
        <w:rPr>
          <w:rFonts w:ascii="Arial" w:hAnsi="Arial" w:cs="Arial"/>
        </w:rPr>
      </w:pPr>
      <w:r w:rsidRPr="00D515B3">
        <w:rPr>
          <w:rFonts w:ascii="Arial" w:hAnsi="Arial" w:cs="Arial"/>
        </w:rPr>
        <w:t xml:space="preserve"> </w:t>
      </w:r>
      <w:r w:rsidRPr="00D515B3">
        <w:rPr>
          <w:rFonts w:ascii="Arial" w:hAnsi="Arial" w:cs="Arial"/>
          <w:bCs/>
        </w:rPr>
        <w:t>Global Variable</w:t>
      </w:r>
      <w:r w:rsidRPr="00D515B3">
        <w:rPr>
          <w:rFonts w:ascii="Arial" w:hAnsi="Arial" w:cs="Arial"/>
        </w:rPr>
        <w:t>: A global variable is one that is declared outside of every other function in the program. As a result, unlike local variables, global variables can be utilized in any function.</w:t>
      </w:r>
    </w:p>
    <w:p w14:paraId="13D857E6" w14:textId="77777777" w:rsidR="00501621" w:rsidRPr="00D515B3" w:rsidRDefault="00501621" w:rsidP="00501621">
      <w:pPr>
        <w:pStyle w:val="ListParagraph"/>
        <w:widowControl w:val="0"/>
        <w:numPr>
          <w:ilvl w:val="0"/>
          <w:numId w:val="1"/>
        </w:numPr>
        <w:autoSpaceDE w:val="0"/>
        <w:autoSpaceDN w:val="0"/>
        <w:adjustRightInd w:val="0"/>
        <w:spacing w:after="0" w:line="240" w:lineRule="auto"/>
        <w:contextualSpacing w:val="0"/>
        <w:jc w:val="left"/>
        <w:rPr>
          <w:rFonts w:ascii="Arial" w:hAnsi="Arial" w:cs="Arial"/>
        </w:rPr>
      </w:pPr>
      <w:r w:rsidRPr="00D515B3">
        <w:rPr>
          <w:rFonts w:ascii="Arial" w:hAnsi="Arial" w:cs="Arial"/>
        </w:rPr>
        <w:t xml:space="preserve"> </w:t>
      </w:r>
      <w:r w:rsidRPr="00D515B3">
        <w:rPr>
          <w:rFonts w:ascii="Arial" w:hAnsi="Arial" w:cs="Arial"/>
          <w:bCs/>
        </w:rPr>
        <w:t>Parameter Passing:</w:t>
      </w:r>
      <w:r w:rsidRPr="00D515B3">
        <w:rPr>
          <w:rFonts w:ascii="Arial" w:hAnsi="Arial" w:cs="Arial"/>
        </w:rPr>
        <w:t xml:space="preserve"> A system for passing parameters to functions, subroutines, and procedures is known as parameter passing. ‘Pass by value', ‘pass by reference', ‘pass by result', ‘pass by value-result', and ‘pass by the name' are all methods for passing parameters.</w:t>
      </w:r>
    </w:p>
    <w:p w14:paraId="6DB0D563" w14:textId="77777777" w:rsidR="00501621" w:rsidRPr="00D515B3" w:rsidRDefault="00501621" w:rsidP="00501621">
      <w:pPr>
        <w:spacing w:after="0"/>
        <w:rPr>
          <w:rFonts w:cs="Arial"/>
        </w:rPr>
      </w:pPr>
      <w:r w:rsidRPr="00D515B3">
        <w:rPr>
          <w:rFonts w:cs="Arial"/>
        </w:rPr>
        <w:br w:type="page"/>
      </w:r>
    </w:p>
    <w:p w14:paraId="2714827C" w14:textId="77777777" w:rsidR="00501621" w:rsidRPr="00D515B3" w:rsidRDefault="00501621" w:rsidP="00501621">
      <w:pPr>
        <w:pStyle w:val="NormalWeb"/>
        <w:spacing w:before="0" w:beforeAutospacing="0" w:after="180" w:afterAutospacing="0"/>
        <w:jc w:val="center"/>
        <w:rPr>
          <w:rFonts w:ascii="Arial" w:hAnsi="Arial" w:cs="Arial"/>
          <w:b/>
          <w:bCs/>
          <w:i/>
          <w:iCs/>
          <w:sz w:val="52"/>
          <w:szCs w:val="52"/>
        </w:rPr>
      </w:pPr>
      <w:r w:rsidRPr="00D515B3">
        <w:rPr>
          <w:rFonts w:ascii="Nunito Sans" w:hAnsi="Nunito Sans"/>
          <w:b/>
          <w:bCs/>
          <w:i/>
          <w:iCs/>
          <w:spacing w:val="6"/>
          <w:sz w:val="52"/>
          <w:szCs w:val="52"/>
        </w:rPr>
        <w:lastRenderedPageBreak/>
        <w:t>2:Object Oriented Programming</w:t>
      </w:r>
    </w:p>
    <w:p w14:paraId="58DE9148" w14:textId="77777777" w:rsidR="00501621" w:rsidRPr="00D515B3" w:rsidRDefault="00501621" w:rsidP="00501621">
      <w:pPr>
        <w:pStyle w:val="Heading2"/>
        <w:shd w:val="clear" w:color="auto" w:fill="FFFFFF"/>
        <w:spacing w:before="300" w:after="150"/>
        <w:rPr>
          <w:rFonts w:ascii="Nunito Sans" w:hAnsi="Nunito Sans"/>
          <w:color w:val="auto"/>
          <w:spacing w:val="6"/>
          <w:sz w:val="40"/>
          <w:szCs w:val="40"/>
        </w:rPr>
      </w:pPr>
      <w:r w:rsidRPr="00D515B3">
        <w:rPr>
          <w:rFonts w:ascii="Nunito Sans" w:hAnsi="Nunito Sans"/>
          <w:color w:val="auto"/>
          <w:spacing w:val="6"/>
          <w:sz w:val="40"/>
          <w:szCs w:val="40"/>
        </w:rPr>
        <w:t>What is Object Oriented Programming?</w:t>
      </w:r>
      <w:r w:rsidRPr="00D515B3">
        <w:rPr>
          <w:rStyle w:val="Strong"/>
          <w:rFonts w:cs="Arial"/>
          <w:color w:val="auto"/>
          <w:sz w:val="40"/>
          <w:szCs w:val="40"/>
        </w:rPr>
        <w:t xml:space="preserve"> </w:t>
      </w:r>
    </w:p>
    <w:p w14:paraId="6D7866DF" w14:textId="77777777" w:rsidR="00501621" w:rsidRPr="00D515B3" w:rsidRDefault="00501621" w:rsidP="00501621">
      <w:pPr>
        <w:pStyle w:val="NormalWeb"/>
        <w:shd w:val="clear" w:color="auto" w:fill="FFFFFF"/>
        <w:spacing w:before="240" w:beforeAutospacing="0" w:after="240" w:afterAutospacing="0"/>
        <w:rPr>
          <w:rFonts w:ascii="Georgia" w:hAnsi="Georgia"/>
          <w:sz w:val="27"/>
          <w:szCs w:val="27"/>
        </w:rPr>
      </w:pPr>
      <w:r w:rsidRPr="00D515B3">
        <w:rPr>
          <w:rFonts w:ascii="Georgia" w:hAnsi="Georgia"/>
          <w:b/>
          <w:bCs/>
          <w:sz w:val="27"/>
          <w:szCs w:val="27"/>
          <w:u w:val="single"/>
        </w:rPr>
        <w:t>Object Oriented Programming (OOP)</w:t>
      </w:r>
      <w:r w:rsidRPr="00D515B3">
        <w:rPr>
          <w:rFonts w:ascii="Georgia" w:hAnsi="Georgia"/>
          <w:sz w:val="27"/>
          <w:szCs w:val="27"/>
        </w:rPr>
        <w:t>: is a programming paradigm that uses classes and objects. It's utilized to break down a software program into reusable code blueprints (called classes) that may be used to build specific instances of things. Object-oriented programming languages include JavaScript, C++, Java, and Python, to name a few.</w:t>
      </w:r>
    </w:p>
    <w:p w14:paraId="3F0F728C" w14:textId="77777777" w:rsidR="00501621" w:rsidRPr="00D515B3" w:rsidRDefault="00501621" w:rsidP="00501621">
      <w:pPr>
        <w:pStyle w:val="NormalWeb"/>
        <w:shd w:val="clear" w:color="auto" w:fill="FFFFFF"/>
        <w:spacing w:before="240" w:beforeAutospacing="0" w:after="240" w:afterAutospacing="0"/>
        <w:rPr>
          <w:rFonts w:ascii="Georgia" w:hAnsi="Georgia"/>
          <w:sz w:val="27"/>
          <w:szCs w:val="27"/>
        </w:rPr>
      </w:pPr>
      <w:r w:rsidRPr="00D515B3">
        <w:rPr>
          <w:rFonts w:ascii="Georgia" w:hAnsi="Georgia"/>
          <w:sz w:val="27"/>
          <w:szCs w:val="27"/>
        </w:rPr>
        <w:t>A class is a generic template that may be used to make more specialized, concrete things. Classes are frequently used to denote large groups. These classes specify which properties, such as color, an instance of this type will have, but not the value of those attributes for a given object.</w:t>
      </w:r>
    </w:p>
    <w:p w14:paraId="4EAA3050" w14:textId="77777777" w:rsidR="00501621" w:rsidRPr="00D515B3" w:rsidRDefault="00501621" w:rsidP="00501621">
      <w:pPr>
        <w:pStyle w:val="Heading4"/>
        <w:spacing w:before="150" w:after="150"/>
        <w:rPr>
          <w:rStyle w:val="Strong"/>
          <w:rFonts w:ascii="Arial" w:hAnsi="Arial" w:cs="Arial"/>
          <w:color w:val="auto"/>
          <w:sz w:val="32"/>
          <w:szCs w:val="32"/>
          <w:u w:val="single"/>
        </w:rPr>
      </w:pPr>
      <w:r w:rsidRPr="00D515B3">
        <w:rPr>
          <w:rStyle w:val="Strong"/>
          <w:rFonts w:ascii="Arial" w:hAnsi="Arial" w:cs="Arial"/>
          <w:color w:val="auto"/>
          <w:sz w:val="32"/>
          <w:szCs w:val="32"/>
          <w:u w:val="single"/>
        </w:rPr>
        <w:t>Benefits of (OOP) :</w:t>
      </w:r>
    </w:p>
    <w:p w14:paraId="720C4387" w14:textId="77777777" w:rsidR="00501621" w:rsidRPr="00D515B3" w:rsidRDefault="00501621" w:rsidP="00501621">
      <w:pPr>
        <w:rPr>
          <w:b/>
          <w:bCs/>
        </w:rPr>
      </w:pPr>
      <w:r w:rsidRPr="00D515B3">
        <w:rPr>
          <w:b/>
          <w:bCs/>
        </w:rPr>
        <w:t>1. Adaptability</w:t>
      </w:r>
    </w:p>
    <w:p w14:paraId="5B878368" w14:textId="77777777" w:rsidR="00501621" w:rsidRPr="00D515B3" w:rsidRDefault="00501621" w:rsidP="00501621">
      <w:r w:rsidRPr="00D515B3">
        <w:t>It entails repurposing certain facilities rather than constructing them from scratch.</w:t>
      </w:r>
    </w:p>
    <w:p w14:paraId="78C9263D" w14:textId="77777777" w:rsidR="00501621" w:rsidRPr="00D515B3" w:rsidRDefault="00501621" w:rsidP="00501621">
      <w:pPr>
        <w:rPr>
          <w:b/>
          <w:bCs/>
        </w:rPr>
      </w:pPr>
      <w:r w:rsidRPr="00D515B3">
        <w:rPr>
          <w:b/>
          <w:bCs/>
        </w:rPr>
        <w:t>2. Redundancy of data</w:t>
      </w:r>
    </w:p>
    <w:p w14:paraId="57CCDCDB" w14:textId="77777777" w:rsidR="00501621" w:rsidRPr="00D515B3" w:rsidRDefault="00501621" w:rsidP="00501621">
      <w:r w:rsidRPr="00D515B3">
        <w:t>When the identical piece of data is stored in two different locations. As a result, data redundancy is one of the most significant advantages of OOP.</w:t>
      </w:r>
    </w:p>
    <w:p w14:paraId="6941B092" w14:textId="77777777" w:rsidR="00501621" w:rsidRPr="00D515B3" w:rsidRDefault="00501621" w:rsidP="00501621">
      <w:pPr>
        <w:rPr>
          <w:b/>
          <w:bCs/>
        </w:rPr>
      </w:pPr>
      <w:r w:rsidRPr="00D515B3">
        <w:rPr>
          <w:b/>
          <w:bCs/>
        </w:rPr>
        <w:t>3. Upkeep of the code</w:t>
      </w:r>
    </w:p>
    <w:p w14:paraId="181FCA47" w14:textId="77777777" w:rsidR="00501621" w:rsidRPr="00D515B3" w:rsidRDefault="00501621" w:rsidP="00501621">
      <w:r w:rsidRPr="00D515B3">
        <w:t>This feature is more of a must-have for any programming language; it saves users time and effort in a variety of ways.</w:t>
      </w:r>
    </w:p>
    <w:p w14:paraId="169FB53A" w14:textId="77777777" w:rsidR="00501621" w:rsidRPr="00D515B3" w:rsidRDefault="00501621" w:rsidP="00501621">
      <w:pPr>
        <w:rPr>
          <w:b/>
          <w:bCs/>
        </w:rPr>
      </w:pPr>
      <w:r w:rsidRPr="00D515B3">
        <w:rPr>
          <w:b/>
          <w:bCs/>
        </w:rPr>
        <w:t>4. Safety and security</w:t>
      </w:r>
    </w:p>
    <w:p w14:paraId="07F824BA" w14:textId="77777777" w:rsidR="00501621" w:rsidRPr="00D515B3" w:rsidRDefault="00501621" w:rsidP="00501621">
      <w:r w:rsidRPr="00D515B3">
        <w:t>We are filtering out restricted data to expose by using data hiding and abstraction mechanisms.</w:t>
      </w:r>
    </w:p>
    <w:p w14:paraId="2AD488D4" w14:textId="77777777" w:rsidR="00B1007A" w:rsidRPr="00D515B3" w:rsidRDefault="00B1007A" w:rsidP="00B1007A">
      <w:pPr>
        <w:pStyle w:val="Heading4"/>
        <w:spacing w:before="150" w:after="150"/>
        <w:rPr>
          <w:rStyle w:val="Strong"/>
          <w:rFonts w:ascii="Arial" w:hAnsi="Arial" w:cs="Arial"/>
          <w:color w:val="auto"/>
          <w:sz w:val="32"/>
          <w:szCs w:val="32"/>
          <w:u w:val="single"/>
        </w:rPr>
      </w:pPr>
      <w:r w:rsidRPr="00D515B3">
        <w:rPr>
          <w:rStyle w:val="Strong"/>
          <w:rFonts w:ascii="Arial" w:hAnsi="Arial" w:cs="Arial"/>
          <w:color w:val="auto"/>
          <w:sz w:val="32"/>
          <w:szCs w:val="32"/>
          <w:u w:val="single"/>
        </w:rPr>
        <w:lastRenderedPageBreak/>
        <w:t>Disadvantages of (OOP):</w:t>
      </w:r>
    </w:p>
    <w:p w14:paraId="3691F3C0" w14:textId="77777777" w:rsidR="00B1007A" w:rsidRPr="00D515B3" w:rsidRDefault="00B1007A" w:rsidP="00B1007A">
      <w:pPr>
        <w:rPr>
          <w:b/>
          <w:bCs/>
        </w:rPr>
      </w:pPr>
      <w:r w:rsidRPr="00D515B3">
        <w:rPr>
          <w:b/>
          <w:bCs/>
        </w:rPr>
        <w:t>Dimensions:</w:t>
      </w:r>
    </w:p>
    <w:p w14:paraId="1840D236" w14:textId="77777777" w:rsidR="00B1007A" w:rsidRPr="00D515B3" w:rsidRDefault="00B1007A" w:rsidP="00B1007A">
      <w:r w:rsidRPr="00D515B3">
        <w:t>Object Oriented Applications are significantly bigger than other types of programs.</w:t>
      </w:r>
    </w:p>
    <w:p w14:paraId="09CD23B5" w14:textId="77777777" w:rsidR="00B1007A" w:rsidRPr="00D515B3" w:rsidRDefault="00B1007A" w:rsidP="00B1007A">
      <w:pPr>
        <w:rPr>
          <w:b/>
          <w:bCs/>
        </w:rPr>
      </w:pPr>
      <w:r w:rsidRPr="00D515B3">
        <w:rPr>
          <w:b/>
          <w:bCs/>
        </w:rPr>
        <w:t>Amount of effort:</w:t>
      </w:r>
    </w:p>
    <w:p w14:paraId="1DDF922D" w14:textId="77777777" w:rsidR="00B1007A" w:rsidRPr="00D515B3" w:rsidRDefault="00B1007A" w:rsidP="00B1007A">
      <w:r w:rsidRPr="00D515B3">
        <w:t>The creation of Object Oriented Programs necessitates a significant amount of effort.</w:t>
      </w:r>
    </w:p>
    <w:p w14:paraId="24F77D66" w14:textId="77777777" w:rsidR="00B1007A" w:rsidRPr="00D515B3" w:rsidRDefault="00B1007A" w:rsidP="00B1007A">
      <w:pPr>
        <w:rPr>
          <w:b/>
          <w:bCs/>
        </w:rPr>
      </w:pPr>
      <w:r w:rsidRPr="00D515B3">
        <w:rPr>
          <w:b/>
          <w:bCs/>
        </w:rPr>
        <w:t>Effort:</w:t>
      </w:r>
    </w:p>
    <w:p w14:paraId="45927C9C" w14:textId="77777777" w:rsidR="00B1007A" w:rsidRPr="00D515B3" w:rsidRDefault="00B1007A" w:rsidP="00B1007A">
      <w:pPr>
        <w:spacing w:line="240" w:lineRule="auto"/>
        <w:rPr>
          <w:rFonts w:ascii="Open Sans" w:eastAsia="Arial" w:hAnsi="Open Sans" w:cs="Open Sans"/>
          <w:b/>
          <w:sz w:val="28"/>
          <w:szCs w:val="28"/>
        </w:rPr>
      </w:pPr>
      <w:r w:rsidRPr="00D515B3">
        <w:t>Because of their vastness, Object Oriented Programs are slower than other programs</w:t>
      </w:r>
    </w:p>
    <w:p w14:paraId="419C78D6" w14:textId="77777777" w:rsidR="00B1007A" w:rsidRPr="00D515B3" w:rsidRDefault="00B1007A" w:rsidP="00501621"/>
    <w:p w14:paraId="76497D66" w14:textId="77777777" w:rsidR="00501621" w:rsidRPr="00D515B3" w:rsidRDefault="00501621" w:rsidP="00501621">
      <w:pPr>
        <w:pStyle w:val="Heading1"/>
        <w:shd w:val="clear" w:color="auto" w:fill="FFFFFF"/>
        <w:jc w:val="center"/>
        <w:rPr>
          <w:b w:val="0"/>
          <w:bCs/>
          <w:color w:val="auto"/>
          <w:sz w:val="48"/>
          <w:szCs w:val="48"/>
        </w:rPr>
      </w:pPr>
      <w:r w:rsidRPr="00D515B3">
        <w:rPr>
          <w:b w:val="0"/>
          <w:color w:val="auto"/>
          <w:sz w:val="48"/>
          <w:szCs w:val="48"/>
        </w:rPr>
        <w:t>3:Event-Driven Program</w:t>
      </w:r>
    </w:p>
    <w:p w14:paraId="7C5CB83F" w14:textId="77777777" w:rsidR="00501621" w:rsidRPr="00D515B3" w:rsidRDefault="00501621" w:rsidP="00501621">
      <w:pPr>
        <w:rPr>
          <w:b/>
          <w:bCs/>
          <w:sz w:val="32"/>
          <w:szCs w:val="32"/>
          <w:u w:val="single"/>
        </w:rPr>
      </w:pPr>
      <w:r w:rsidRPr="00D515B3">
        <w:rPr>
          <w:b/>
          <w:bCs/>
          <w:sz w:val="32"/>
          <w:szCs w:val="32"/>
          <w:u w:val="single"/>
        </w:rPr>
        <w:t>What Does It Mean to Have an Event-Driven Program?</w:t>
      </w:r>
    </w:p>
    <w:p w14:paraId="0C155561" w14:textId="77777777" w:rsidR="00501621" w:rsidRPr="00D515B3" w:rsidRDefault="00501621" w:rsidP="00501621">
      <w:pPr>
        <w:pStyle w:val="NormalWeb"/>
        <w:shd w:val="clear" w:color="auto" w:fill="FFFFFF"/>
        <w:spacing w:before="0" w:beforeAutospacing="0"/>
        <w:rPr>
          <w:rFonts w:ascii="Verdana" w:hAnsi="Verdana"/>
        </w:rPr>
      </w:pPr>
      <w:r w:rsidRPr="00D515B3">
        <w:rPr>
          <w:rFonts w:ascii="Verdana" w:hAnsi="Verdana"/>
        </w:rPr>
        <w:t>A software that is event-driven responds primarily to user events or other comparable input. The concept of event-driven programming has spawned the emergence of event handlers and other resources in application development and other types of programming.</w:t>
      </w:r>
    </w:p>
    <w:p w14:paraId="297933E5" w14:textId="77777777" w:rsidR="00501621" w:rsidRPr="00D515B3" w:rsidRDefault="00501621" w:rsidP="00501621">
      <w:pPr>
        <w:pStyle w:val="NormalWeb"/>
        <w:shd w:val="clear" w:color="auto" w:fill="FFFFFF"/>
        <w:spacing w:before="0" w:beforeAutospacing="0"/>
        <w:rPr>
          <w:rFonts w:ascii="Verdana" w:hAnsi="Verdana"/>
        </w:rPr>
      </w:pPr>
      <w:r w:rsidRPr="00D515B3">
        <w:rPr>
          <w:rFonts w:ascii="Verdana" w:hAnsi="Verdana"/>
        </w:rPr>
        <w:t>Event-driven programming's key features and qualities</w:t>
      </w:r>
    </w:p>
    <w:p w14:paraId="29C8A0E0" w14:textId="77777777" w:rsidR="00501621" w:rsidRPr="00D515B3" w:rsidRDefault="00501621" w:rsidP="00501621">
      <w:pPr>
        <w:shd w:val="clear" w:color="auto" w:fill="FFFFFF"/>
        <w:spacing w:after="100" w:afterAutospacing="1"/>
        <w:rPr>
          <w:rFonts w:ascii="Segoe UI" w:eastAsia="Times New Roman" w:hAnsi="Segoe UI" w:cs="Segoe UI"/>
          <w:b/>
          <w:bCs/>
          <w:sz w:val="28"/>
          <w:szCs w:val="28"/>
          <w:lang w:val="en-US"/>
        </w:rPr>
      </w:pPr>
      <w:r w:rsidRPr="00D515B3">
        <w:rPr>
          <w:rFonts w:ascii="Segoe UI" w:eastAsia="Times New Roman" w:hAnsi="Segoe UI" w:cs="Segoe UI"/>
          <w:b/>
          <w:bCs/>
          <w:sz w:val="28"/>
          <w:szCs w:val="28"/>
          <w:lang w:val="en-US"/>
        </w:rPr>
        <w:t>Service Oriented :</w:t>
      </w:r>
    </w:p>
    <w:p w14:paraId="10D06C32" w14:textId="77777777" w:rsidR="00501621" w:rsidRPr="00D515B3" w:rsidRDefault="00501621" w:rsidP="00501621">
      <w:pPr>
        <w:shd w:val="clear" w:color="auto" w:fill="FFFFFF"/>
        <w:spacing w:after="100" w:afterAutospacing="1"/>
        <w:rPr>
          <w:rFonts w:ascii="Segoe UI" w:eastAsia="Times New Roman" w:hAnsi="Segoe UI" w:cs="Segoe UI"/>
          <w:lang w:val="en-US"/>
        </w:rPr>
      </w:pPr>
      <w:r w:rsidRPr="00D515B3">
        <w:rPr>
          <w:rFonts w:ascii="Segoe UI" w:eastAsia="Times New Roman" w:hAnsi="Segoe UI" w:cs="Segoe UI"/>
          <w:lang w:val="en-US"/>
        </w:rPr>
        <w:t>Service oriented programming is a crucial component of event-driven programming that is used to develop programs for services. It does not slow down the computer since service oriented programming uses very little processing power and normally runs in the background of the operating system.</w:t>
      </w:r>
    </w:p>
    <w:p w14:paraId="26D38432" w14:textId="77777777" w:rsidR="00501621" w:rsidRPr="00D515B3" w:rsidRDefault="00501621" w:rsidP="00501621">
      <w:pPr>
        <w:shd w:val="clear" w:color="auto" w:fill="FFFFFF"/>
        <w:tabs>
          <w:tab w:val="left" w:pos="1752"/>
        </w:tabs>
        <w:spacing w:after="100" w:afterAutospacing="1"/>
        <w:rPr>
          <w:rFonts w:ascii="Segoe UI" w:eastAsia="Times New Roman" w:hAnsi="Segoe UI" w:cs="Segoe UI"/>
          <w:sz w:val="32"/>
          <w:szCs w:val="32"/>
          <w:lang w:val="en-US"/>
        </w:rPr>
      </w:pPr>
      <w:r w:rsidRPr="00D515B3">
        <w:rPr>
          <w:rFonts w:ascii="Segoe UI" w:eastAsia="Times New Roman" w:hAnsi="Segoe UI" w:cs="Segoe UI"/>
          <w:b/>
          <w:bCs/>
          <w:sz w:val="32"/>
          <w:szCs w:val="32"/>
          <w:lang w:val="en-US"/>
        </w:rPr>
        <w:lastRenderedPageBreak/>
        <w:t>Time Driven:</w:t>
      </w:r>
    </w:p>
    <w:p w14:paraId="1B833753" w14:textId="77777777" w:rsidR="00501621" w:rsidRPr="00D515B3" w:rsidRDefault="00501621" w:rsidP="00501621">
      <w:pPr>
        <w:shd w:val="clear" w:color="auto" w:fill="FFFFFF"/>
        <w:spacing w:after="100" w:afterAutospacing="1"/>
        <w:rPr>
          <w:rFonts w:ascii="Segoe UI" w:eastAsia="Times New Roman" w:hAnsi="Segoe UI" w:cs="Segoe UI"/>
          <w:lang w:val="en-US"/>
        </w:rPr>
      </w:pPr>
      <w:r w:rsidRPr="00D515B3">
        <w:rPr>
          <w:rFonts w:ascii="Segoe UI" w:eastAsia="Times New Roman" w:hAnsi="Segoe UI" w:cs="Segoe UI"/>
          <w:lang w:val="en-US"/>
        </w:rPr>
        <w:t xml:space="preserve">Time driven programming is a paradigm in event driven programming; it's code that runs on a time trigger. Time driven programming can be a specific code that runs at a specified time, such as once an hour, once a week, or once a month; it's a pre-set to do activity. </w:t>
      </w:r>
    </w:p>
    <w:p w14:paraId="13EE37BB" w14:textId="77777777" w:rsidR="00501621" w:rsidRPr="00D515B3" w:rsidRDefault="00501621" w:rsidP="00501621">
      <w:pPr>
        <w:shd w:val="clear" w:color="auto" w:fill="FFFFFF"/>
        <w:spacing w:after="100" w:afterAutospacing="1"/>
        <w:rPr>
          <w:rFonts w:ascii="Segoe UI" w:eastAsia="Times New Roman" w:hAnsi="Segoe UI" w:cs="Segoe UI"/>
          <w:b/>
          <w:bCs/>
          <w:sz w:val="32"/>
          <w:szCs w:val="32"/>
          <w:lang w:val="en-US"/>
        </w:rPr>
      </w:pPr>
      <w:r w:rsidRPr="00D515B3">
        <w:rPr>
          <w:rFonts w:ascii="Segoe UI" w:eastAsia="Times New Roman" w:hAnsi="Segoe UI" w:cs="Segoe UI"/>
          <w:b/>
          <w:bCs/>
          <w:sz w:val="32"/>
          <w:szCs w:val="32"/>
          <w:lang w:val="en-US"/>
        </w:rPr>
        <w:t>Event Handlers :</w:t>
      </w:r>
    </w:p>
    <w:p w14:paraId="34DCCCD6" w14:textId="77777777" w:rsidR="00501621" w:rsidRPr="00D515B3" w:rsidRDefault="00501621" w:rsidP="00501621">
      <w:pPr>
        <w:shd w:val="clear" w:color="auto" w:fill="FFFFFF"/>
        <w:spacing w:after="100" w:afterAutospacing="1"/>
        <w:rPr>
          <w:rFonts w:ascii="Segoe UI" w:eastAsia="Times New Roman" w:hAnsi="Segoe UI" w:cs="Segoe UI"/>
          <w:lang w:val="en-US"/>
        </w:rPr>
      </w:pPr>
      <w:r w:rsidRPr="00D515B3">
        <w:rPr>
          <w:rFonts w:ascii="Segoe UI" w:eastAsia="Times New Roman" w:hAnsi="Segoe UI" w:cs="Segoe UI"/>
          <w:lang w:val="en-US"/>
        </w:rPr>
        <w:t>When a certain event is triggered, event handlers are a sort of function or method that performs a certain action. For example, an event handler may be a button that displays a message when the user clicks it and closes the message when the user clicks the button again.</w:t>
      </w:r>
    </w:p>
    <w:p w14:paraId="25D72C23" w14:textId="77777777" w:rsidR="00D671BA" w:rsidRPr="00D515B3" w:rsidRDefault="00D671BA" w:rsidP="00D671BA">
      <w:pPr>
        <w:pStyle w:val="Heading2"/>
        <w:shd w:val="clear" w:color="auto" w:fill="FFFFFF"/>
        <w:spacing w:before="300" w:after="150"/>
        <w:jc w:val="center"/>
        <w:rPr>
          <w:rFonts w:cs="Arial"/>
          <w:i/>
          <w:iCs/>
          <w:color w:val="auto"/>
          <w:sz w:val="44"/>
          <w:szCs w:val="44"/>
          <w:lang w:val="en-US"/>
        </w:rPr>
      </w:pPr>
      <w:r w:rsidRPr="00D515B3">
        <w:rPr>
          <w:rFonts w:cs="Arial"/>
          <w:i/>
          <w:iCs/>
          <w:color w:val="auto"/>
          <w:sz w:val="44"/>
          <w:szCs w:val="44"/>
        </w:rPr>
        <w:t>Procedural Programming and Object-oriented Programming</w:t>
      </w:r>
    </w:p>
    <w:p w14:paraId="1F5D3EF0" w14:textId="77777777" w:rsidR="00D671BA" w:rsidRPr="00D515B3" w:rsidRDefault="00D671BA" w:rsidP="00D671BA">
      <w:pPr>
        <w:spacing w:after="0"/>
        <w:rPr>
          <w:szCs w:val="24"/>
          <w:lang w:val="en-US"/>
        </w:rPr>
      </w:pPr>
      <w:r w:rsidRPr="00D515B3">
        <w:rPr>
          <w:szCs w:val="24"/>
          <w:lang w:val="en-US"/>
        </w:rPr>
        <w:t>Procedural programming is simple and straightforward when properly scoped with functions and control loops, allowing suitable separation and confinement for variables. Maintaining larger codes, on the other hand, becomes progressively challenging. Object-Oriented Programming (OOP) makes it easy to maintain programs by permitting the creation of new objects that manage data. SAP allows us to make changes to our code.</w:t>
      </w:r>
    </w:p>
    <w:p w14:paraId="06BF9781" w14:textId="77777777" w:rsidR="00D671BA" w:rsidRPr="00D515B3" w:rsidRDefault="00D671BA" w:rsidP="00D671BA">
      <w:pPr>
        <w:shd w:val="clear" w:color="auto" w:fill="FFFFFF"/>
        <w:spacing w:after="100" w:afterAutospacing="1"/>
        <w:jc w:val="center"/>
        <w:rPr>
          <w:rFonts w:ascii="Segoe UI" w:eastAsia="Times New Roman" w:hAnsi="Segoe UI" w:cs="Segoe UI"/>
          <w:b/>
          <w:bCs/>
          <w:i/>
          <w:iCs/>
          <w:sz w:val="36"/>
          <w:szCs w:val="36"/>
          <w:lang w:val="en-US"/>
        </w:rPr>
      </w:pPr>
      <w:r w:rsidRPr="00D515B3">
        <w:rPr>
          <w:rFonts w:asciiTheme="minorBidi" w:hAnsiTheme="minorBidi"/>
          <w:b/>
          <w:bCs/>
          <w:i/>
          <w:iCs/>
          <w:sz w:val="36"/>
          <w:szCs w:val="36"/>
          <w:lang w:val="en-US"/>
        </w:rPr>
        <w:t>The relationships between (OOP) and (EDP):</w:t>
      </w:r>
    </w:p>
    <w:p w14:paraId="00965A7F" w14:textId="77777777" w:rsidR="00D671BA" w:rsidRPr="00D515B3" w:rsidRDefault="00D671BA" w:rsidP="00D671BA">
      <w:pPr>
        <w:spacing w:after="0"/>
        <w:rPr>
          <w:szCs w:val="24"/>
          <w:lang w:val="en-US"/>
        </w:rPr>
      </w:pPr>
      <w:r w:rsidRPr="00D515B3">
        <w:rPr>
          <w:szCs w:val="24"/>
          <w:lang w:val="en-US"/>
        </w:rPr>
        <w:t>1. Event-Driven Programming (EDP) and Object-Oriented Programming (OOP) are orthogonal, which means they can coexist.</w:t>
      </w:r>
    </w:p>
    <w:p w14:paraId="231A702A" w14:textId="77777777" w:rsidR="00D671BA" w:rsidRPr="00D515B3" w:rsidRDefault="00D671BA" w:rsidP="00D671BA">
      <w:pPr>
        <w:spacing w:after="0"/>
        <w:rPr>
          <w:szCs w:val="24"/>
          <w:lang w:val="en-US"/>
        </w:rPr>
      </w:pPr>
      <w:r w:rsidRPr="00D515B3">
        <w:rPr>
          <w:szCs w:val="24"/>
          <w:lang w:val="en-US"/>
        </w:rPr>
        <w:t>2. In OOP with EDP, all OOP principles (encapsulation, inheritance, and polymorphism) are intact.</w:t>
      </w:r>
    </w:p>
    <w:p w14:paraId="484DAD50" w14:textId="77777777" w:rsidR="00D671BA" w:rsidRPr="00D515B3" w:rsidRDefault="00D671BA" w:rsidP="00D671BA">
      <w:pPr>
        <w:spacing w:after="0"/>
        <w:rPr>
          <w:szCs w:val="24"/>
          <w:lang w:val="en-US"/>
        </w:rPr>
      </w:pPr>
      <w:r w:rsidRPr="00D515B3">
        <w:rPr>
          <w:szCs w:val="24"/>
          <w:lang w:val="en-US"/>
        </w:rPr>
        <w:t>3. Using EDP objects, develop a method for publishing event notifications and subscribing to event notifications from other objects in OOP.</w:t>
      </w:r>
    </w:p>
    <w:p w14:paraId="66FEA1ED" w14:textId="77777777" w:rsidR="00D671BA" w:rsidRPr="00D515B3" w:rsidRDefault="00D671BA" w:rsidP="00D671BA">
      <w:pPr>
        <w:spacing w:after="0"/>
        <w:rPr>
          <w:szCs w:val="24"/>
          <w:lang w:val="en-US"/>
        </w:rPr>
      </w:pPr>
    </w:p>
    <w:p w14:paraId="70E01AD6" w14:textId="5196EABF" w:rsidR="00D671BA" w:rsidRPr="00D515B3" w:rsidRDefault="00D671BA" w:rsidP="00D671BA">
      <w:pPr>
        <w:spacing w:after="0"/>
        <w:rPr>
          <w:szCs w:val="24"/>
          <w:lang w:val="en-US"/>
        </w:rPr>
      </w:pPr>
      <w:r w:rsidRPr="00D515B3">
        <w:rPr>
          <w:szCs w:val="24"/>
          <w:lang w:val="en-US"/>
        </w:rPr>
        <w:t>4. The difference between OOP with and without EDP is the control flow between objects.</w:t>
      </w:r>
    </w:p>
    <w:p w14:paraId="74580DFB" w14:textId="77777777" w:rsidR="00D671BA" w:rsidRPr="00D515B3" w:rsidRDefault="00D671BA" w:rsidP="00D671BA">
      <w:pPr>
        <w:spacing w:after="0"/>
        <w:rPr>
          <w:szCs w:val="24"/>
          <w:lang w:val="en-US"/>
        </w:rPr>
      </w:pPr>
      <w:r w:rsidRPr="00D515B3">
        <w:rPr>
          <w:szCs w:val="24"/>
          <w:lang w:val="en-US"/>
        </w:rPr>
        <w:t>• In OOP without EDP, control passes from one object to another when a method is called. An object's primary function is to invoke the methods of other objects.</w:t>
      </w:r>
    </w:p>
    <w:p w14:paraId="711D3D22" w14:textId="77777777" w:rsidR="00D671BA" w:rsidRPr="00D515B3" w:rsidRDefault="00D671BA" w:rsidP="00D671BA">
      <w:pPr>
        <w:spacing w:after="0"/>
        <w:rPr>
          <w:szCs w:val="24"/>
          <w:lang w:val="en-US"/>
        </w:rPr>
      </w:pPr>
      <w:r w:rsidRPr="00D515B3">
        <w:rPr>
          <w:szCs w:val="24"/>
          <w:lang w:val="en-US"/>
        </w:rPr>
        <w:t>• Control flows from one object to another when an event is triggered in OOP with EDP. Object gets notifications from other objects, waits for them, performs work in response to the notification, and then publishes its own notifications.</w:t>
      </w:r>
    </w:p>
    <w:p w14:paraId="25B87F93" w14:textId="09BF315F" w:rsidR="00D671BA" w:rsidRPr="00D515B3" w:rsidRDefault="00D671BA" w:rsidP="00D671BA">
      <w:pPr>
        <w:spacing w:after="0"/>
        <w:rPr>
          <w:szCs w:val="24"/>
          <w:lang w:val="en-US"/>
        </w:rPr>
      </w:pPr>
      <w:r w:rsidRPr="00D515B3">
        <w:rPr>
          <w:szCs w:val="24"/>
          <w:lang w:val="en-US"/>
        </w:rPr>
        <w:t>5. OOP+EDP is "essentially our old buddy OOP" with the control flow flipped, thanks to Event-Driven Design.</w:t>
      </w:r>
    </w:p>
    <w:p w14:paraId="2A6DF0A8" w14:textId="77777777" w:rsidR="00D671BA" w:rsidRPr="00D515B3" w:rsidRDefault="00D671BA" w:rsidP="00D671BA">
      <w:pPr>
        <w:pStyle w:val="NormalWeb"/>
        <w:shd w:val="clear" w:color="auto" w:fill="FFFFFF"/>
        <w:spacing w:before="0" w:beforeAutospacing="0" w:after="0" w:afterAutospacing="0"/>
        <w:ind w:left="90"/>
        <w:textAlignment w:val="baseline"/>
        <w:rPr>
          <w:rFonts w:ascii="inherit" w:hAnsi="inherit" w:cs="Segoe UI"/>
          <w:b/>
          <w:bCs/>
          <w:sz w:val="36"/>
          <w:szCs w:val="36"/>
          <w:lang w:val="en-GB"/>
        </w:rPr>
      </w:pPr>
      <w:r w:rsidRPr="00D515B3">
        <w:rPr>
          <w:rFonts w:ascii="inherit" w:hAnsi="inherit" w:cs="Segoe UI"/>
          <w:b/>
          <w:bCs/>
          <w:sz w:val="36"/>
          <w:szCs w:val="36"/>
          <w:lang w:val="en-GB"/>
        </w:rPr>
        <w:t>Procedural and event-driven programming:</w:t>
      </w:r>
    </w:p>
    <w:p w14:paraId="646C510B" w14:textId="50277427" w:rsidR="00D671BA" w:rsidRPr="00D515B3" w:rsidRDefault="00D671BA" w:rsidP="00D671BA">
      <w:pPr>
        <w:spacing w:after="0"/>
        <w:rPr>
          <w:szCs w:val="24"/>
          <w:rtl/>
          <w:lang w:bidi="ar-JO"/>
        </w:rPr>
      </w:pPr>
      <w:r w:rsidRPr="00D515B3">
        <w:rPr>
          <w:szCs w:val="24"/>
        </w:rPr>
        <w:t>You write procedural code instructions and want them to run in the order you specify. When code is event-driven, it waits for specific events to occur before reacting. Events are important for managing a huge number of things at once, as well as things you don't expect to happen (or do, but aren't sure when), such as a graphical user interface (GUI) like your web browser.</w:t>
      </w:r>
    </w:p>
    <w:p w14:paraId="480D3177" w14:textId="3D2F8E21" w:rsidR="00D671BA" w:rsidRPr="00D515B3" w:rsidRDefault="00DF3ADB" w:rsidP="00D671BA">
      <w:pPr>
        <w:spacing w:after="0"/>
        <w:rPr>
          <w:b/>
          <w:bCs/>
          <w:sz w:val="28"/>
          <w:szCs w:val="28"/>
        </w:rPr>
      </w:pPr>
      <w:r w:rsidRPr="00D515B3">
        <w:rPr>
          <w:b/>
          <w:bCs/>
          <w:sz w:val="28"/>
          <w:szCs w:val="28"/>
        </w:rPr>
        <w:t>Task B</w:t>
      </w:r>
    </w:p>
    <w:p w14:paraId="27FDFCAF" w14:textId="216DFA9C" w:rsidR="00DF3ADB" w:rsidRPr="00D515B3" w:rsidRDefault="00DF3ADB" w:rsidP="00D515B3">
      <w:pPr>
        <w:spacing w:line="360" w:lineRule="auto"/>
        <w:outlineLvl w:val="1"/>
        <w:rPr>
          <w:rFonts w:ascii="Gill Sans MT" w:hAnsi="Gill Sans MT"/>
          <w:bCs/>
          <w:noProof/>
        </w:rPr>
      </w:pPr>
      <w:r w:rsidRPr="00D515B3">
        <w:rPr>
          <w:b/>
          <w:bCs/>
          <w:sz w:val="28"/>
          <w:szCs w:val="28"/>
        </w:rPr>
        <w:t>1-</w:t>
      </w:r>
      <w:r w:rsidRPr="00D515B3">
        <w:rPr>
          <w:rFonts w:ascii="Gill Sans MT" w:hAnsi="Gill Sans MT"/>
          <w:bCs/>
          <w:noProof/>
        </w:rPr>
        <w:t>.</w:t>
      </w:r>
      <w:r w:rsidR="00B33EB9" w:rsidRPr="00D515B3">
        <w:rPr>
          <w:rFonts w:ascii="Gill Sans MT" w:hAnsi="Gill Sans MT"/>
          <w:bCs/>
          <w:noProof/>
        </w:rPr>
        <w:t>Debug is one of the most useful features of the IDE, and it assists the programmer in developing a portion of code. The IDE completes this statement for you without asking you to write the entire text and gives a valid output (System.out). and debugging in the event of errors that the programmer missed; one of the requirements of the debugging process is to assist the programmer in determining the location of the error; however, if the programmer does not use the IDE, he will be unable to determine the location of the error if he has code errors.</w:t>
      </w:r>
    </w:p>
    <w:p w14:paraId="6FDDB62E" w14:textId="77777777" w:rsidR="00847BF7" w:rsidRPr="00D515B3" w:rsidRDefault="00847BF7" w:rsidP="00847BF7">
      <w:pPr>
        <w:spacing w:line="360" w:lineRule="auto"/>
        <w:outlineLvl w:val="1"/>
        <w:rPr>
          <w:rFonts w:ascii="Gill Sans MT" w:hAnsi="Gill Sans MT"/>
          <w:bCs/>
          <w:noProof/>
        </w:rPr>
      </w:pPr>
      <w:r w:rsidRPr="00D515B3">
        <w:rPr>
          <w:rFonts w:ascii="Gill Sans MT" w:hAnsi="Gill Sans MT"/>
          <w:bCs/>
          <w:noProof/>
        </w:rPr>
        <w:t>Component Coding Standards, for example, recommend that component names be constructed with the intended purpose in mind. This technique improves the readability and maintainability of the code.</w:t>
      </w:r>
    </w:p>
    <w:p w14:paraId="27A2EC10" w14:textId="77777777" w:rsidR="00847BF7" w:rsidRPr="00D515B3" w:rsidRDefault="00847BF7" w:rsidP="00847BF7">
      <w:pPr>
        <w:spacing w:line="360" w:lineRule="auto"/>
        <w:outlineLvl w:val="1"/>
        <w:rPr>
          <w:rFonts w:ascii="Gill Sans MT" w:hAnsi="Gill Sans MT"/>
          <w:bCs/>
          <w:noProof/>
        </w:rPr>
      </w:pPr>
      <w:r w:rsidRPr="00D515B3">
        <w:rPr>
          <w:rFonts w:ascii="Gill Sans MT" w:hAnsi="Gill Sans MT"/>
          <w:bCs/>
          <w:noProof/>
        </w:rPr>
        <w:lastRenderedPageBreak/>
        <w:t>Class Name Requirements: A class name should typically start with an uppercase letter and end with a noun. Each word should start with an uppercase letter if there are a lot of them.</w:t>
      </w:r>
    </w:p>
    <w:p w14:paraId="5A8D07E5" w14:textId="3046E446" w:rsidR="00847BF7" w:rsidRPr="00D515B3" w:rsidRDefault="00847BF7" w:rsidP="00847BF7">
      <w:pPr>
        <w:spacing w:line="360" w:lineRule="auto"/>
        <w:outlineLvl w:val="1"/>
        <w:rPr>
          <w:rFonts w:ascii="Gill Sans MT" w:hAnsi="Gill Sans MT"/>
          <w:bCs/>
          <w:noProof/>
        </w:rPr>
      </w:pPr>
      <w:r w:rsidRPr="00D515B3">
        <w:rPr>
          <w:rFonts w:ascii="Gill Sans MT" w:hAnsi="Gill Sans MT"/>
          <w:bCs/>
          <w:noProof/>
        </w:rPr>
        <w:t>Interface Coding Standards: The interface's name should normally begin with an uppercase letter and end with a lowercase letter. Each word should start with an uppercase letter if there are a lot of them.</w:t>
      </w:r>
    </w:p>
    <w:p w14:paraId="0CB05F8C" w14:textId="77777777" w:rsidR="00847BF7" w:rsidRPr="00D515B3" w:rsidRDefault="00847BF7" w:rsidP="00847BF7">
      <w:pPr>
        <w:spacing w:line="360" w:lineRule="auto"/>
        <w:outlineLvl w:val="1"/>
        <w:rPr>
          <w:rFonts w:ascii="Gill Sans MT" w:hAnsi="Gill Sans MT"/>
          <w:bCs/>
          <w:noProof/>
        </w:rPr>
      </w:pPr>
      <w:r w:rsidRPr="00D515B3">
        <w:rPr>
          <w:rFonts w:ascii="Gill Sans MT" w:hAnsi="Gill Sans MT"/>
          <w:bCs/>
          <w:noProof/>
        </w:rPr>
        <w:t>For instance, code requirements for runnable, serializable, and similar methods: A verb or a verb noun combination should usually be the initial letter of the method name. Each word should start with an uppercase letter if there are a lot of them.</w:t>
      </w:r>
    </w:p>
    <w:p w14:paraId="654E3D19" w14:textId="77777777" w:rsidR="00847BF7" w:rsidRPr="00D515B3" w:rsidRDefault="00847BF7" w:rsidP="00847BF7">
      <w:pPr>
        <w:spacing w:line="360" w:lineRule="auto"/>
        <w:outlineLvl w:val="1"/>
        <w:rPr>
          <w:rFonts w:ascii="Gill Sans MT" w:hAnsi="Gill Sans MT"/>
          <w:bCs/>
          <w:noProof/>
        </w:rPr>
      </w:pPr>
      <w:r w:rsidRPr="00D515B3">
        <w:rPr>
          <w:rFonts w:ascii="Gill Sans MT" w:hAnsi="Gill Sans MT"/>
          <w:bCs/>
          <w:noProof/>
        </w:rPr>
        <w:t>print(), sleep(), and setSalary() are just a few examples ()</w:t>
      </w:r>
    </w:p>
    <w:p w14:paraId="058ACD9D" w14:textId="77777777" w:rsidR="00847BF7" w:rsidRPr="00D515B3" w:rsidRDefault="00847BF7" w:rsidP="00847BF7">
      <w:pPr>
        <w:spacing w:line="360" w:lineRule="auto"/>
        <w:outlineLvl w:val="1"/>
        <w:rPr>
          <w:rFonts w:ascii="Gill Sans MT" w:hAnsi="Gill Sans MT"/>
          <w:bCs/>
          <w:noProof/>
        </w:rPr>
      </w:pPr>
      <w:r w:rsidRPr="00D515B3">
        <w:rPr>
          <w:rFonts w:ascii="Gill Sans MT" w:hAnsi="Gill Sans MT"/>
          <w:bCs/>
          <w:noProof/>
        </w:rPr>
        <w:t>Guidelines for Variable Coding: Starting with a lowercase letter and ending with a noun is a common pattern for variable names. Each word should start with an uppercase letter if there are a lot of them.</w:t>
      </w:r>
    </w:p>
    <w:p w14:paraId="38FEB83B" w14:textId="77777777" w:rsidR="00847BF7" w:rsidRPr="00D515B3" w:rsidRDefault="00847BF7" w:rsidP="00847BF7">
      <w:pPr>
        <w:spacing w:line="360" w:lineRule="auto"/>
        <w:outlineLvl w:val="1"/>
        <w:rPr>
          <w:rFonts w:ascii="Gill Sans MT" w:hAnsi="Gill Sans MT"/>
          <w:bCs/>
          <w:noProof/>
        </w:rPr>
      </w:pPr>
    </w:p>
    <w:p w14:paraId="2A3AA93E" w14:textId="77777777" w:rsidR="00847BF7" w:rsidRPr="00D515B3" w:rsidRDefault="00847BF7" w:rsidP="00847BF7">
      <w:pPr>
        <w:spacing w:after="0"/>
        <w:rPr>
          <w:rFonts w:ascii="Gill Sans MT" w:eastAsiaTheme="minorEastAsia" w:hAnsi="Gill Sans MT" w:cs="Times New Roman"/>
          <w:bCs/>
          <w:noProof/>
          <w:lang w:eastAsia="en-GB"/>
        </w:rPr>
      </w:pPr>
      <w:r w:rsidRPr="00D515B3">
        <w:rPr>
          <w:rFonts w:ascii="Gill Sans MT" w:eastAsiaTheme="minorEastAsia" w:hAnsi="Gill Sans MT" w:cs="Times New Roman"/>
          <w:bCs/>
          <w:noProof/>
          <w:lang w:eastAsia="en-GB"/>
        </w:rPr>
        <w:t>For instance, name and age. The name of a constant should normally be a noun, according to the Portable Constant Number Coding Standards. It is recommended that only capital letters be utilized. When many words are present, the underscore sign () is used to separate them. The public static and final modifiers are commonly used to declare constants.</w:t>
      </w:r>
    </w:p>
    <w:p w14:paraId="277B8505" w14:textId="77777777" w:rsidR="00847BF7" w:rsidRPr="00D515B3" w:rsidRDefault="00847BF7" w:rsidP="00847BF7">
      <w:pPr>
        <w:spacing w:after="0"/>
        <w:rPr>
          <w:rFonts w:ascii="Gill Sans MT" w:eastAsiaTheme="minorEastAsia" w:hAnsi="Gill Sans MT" w:cs="Times New Roman"/>
          <w:bCs/>
          <w:noProof/>
          <w:lang w:eastAsia="en-GB"/>
        </w:rPr>
      </w:pPr>
    </w:p>
    <w:p w14:paraId="48AACDF5" w14:textId="77777777" w:rsidR="00847BF7" w:rsidRPr="00D515B3" w:rsidRDefault="00847BF7" w:rsidP="00847BF7">
      <w:pPr>
        <w:spacing w:after="0"/>
        <w:rPr>
          <w:rFonts w:ascii="Gill Sans MT" w:eastAsiaTheme="minorEastAsia" w:hAnsi="Gill Sans MT" w:cs="Times New Roman"/>
          <w:bCs/>
          <w:noProof/>
          <w:lang w:eastAsia="en-GB"/>
        </w:rPr>
      </w:pPr>
    </w:p>
    <w:p w14:paraId="5BAC123C" w14:textId="77777777" w:rsidR="00847BF7" w:rsidRPr="00D515B3" w:rsidRDefault="00847BF7" w:rsidP="00847BF7">
      <w:pPr>
        <w:spacing w:after="0"/>
        <w:rPr>
          <w:rFonts w:ascii="Gill Sans MT" w:eastAsiaTheme="minorEastAsia" w:hAnsi="Gill Sans MT" w:cs="Times New Roman"/>
          <w:bCs/>
          <w:noProof/>
          <w:lang w:eastAsia="en-GB"/>
        </w:rPr>
      </w:pPr>
      <w:r w:rsidRPr="00D515B3">
        <w:rPr>
          <w:rFonts w:ascii="Gill Sans MT" w:eastAsiaTheme="minorEastAsia" w:hAnsi="Gill Sans MT" w:cs="Times New Roman"/>
          <w:bCs/>
          <w:noProof/>
          <w:lang w:eastAsia="en-GB"/>
        </w:rPr>
        <w:t>What is debugging, exactly? It is the rigorous process of eradicating flaws and gaps from a program by going through it step by step.</w:t>
      </w:r>
    </w:p>
    <w:p w14:paraId="734466A7" w14:textId="77777777" w:rsidR="00847BF7" w:rsidRPr="00D515B3" w:rsidRDefault="00847BF7" w:rsidP="00847BF7">
      <w:pPr>
        <w:spacing w:after="0"/>
        <w:rPr>
          <w:rFonts w:ascii="Gill Sans MT" w:eastAsiaTheme="minorEastAsia" w:hAnsi="Gill Sans MT" w:cs="Times New Roman"/>
          <w:bCs/>
          <w:noProof/>
          <w:lang w:eastAsia="en-GB"/>
        </w:rPr>
      </w:pPr>
    </w:p>
    <w:p w14:paraId="2C1ADD33" w14:textId="22231339" w:rsidR="00DF3ADB" w:rsidRPr="00D515B3" w:rsidRDefault="00847BF7" w:rsidP="00847BF7">
      <w:pPr>
        <w:spacing w:after="0"/>
        <w:rPr>
          <w:rFonts w:ascii="Gill Sans MT" w:eastAsiaTheme="minorEastAsia" w:hAnsi="Gill Sans MT" w:cs="Times New Roman"/>
          <w:bCs/>
          <w:noProof/>
          <w:lang w:eastAsia="en-GB"/>
        </w:rPr>
      </w:pPr>
      <w:r w:rsidRPr="00D515B3">
        <w:rPr>
          <w:rFonts w:ascii="Gill Sans MT" w:eastAsiaTheme="minorEastAsia" w:hAnsi="Gill Sans MT" w:cs="Times New Roman"/>
          <w:bCs/>
          <w:noProof/>
          <w:lang w:eastAsia="en-GB"/>
        </w:rPr>
        <w:t>- Debugging: This is the individual who looks for and fixes bugs in the software code that could cause unexpected behavior or a crash.</w:t>
      </w:r>
    </w:p>
    <w:p w14:paraId="6242745A" w14:textId="77777777" w:rsidR="00847BF7" w:rsidRPr="00D515B3" w:rsidRDefault="00847BF7" w:rsidP="00847BF7">
      <w:pPr>
        <w:spacing w:after="0"/>
        <w:rPr>
          <w:rFonts w:ascii="Gill Sans MT" w:hAnsi="Gill Sans MT"/>
          <w:bCs/>
          <w:noProof/>
          <w:sz w:val="28"/>
          <w:szCs w:val="28"/>
          <w:lang w:bidi="ar-JO"/>
        </w:rPr>
      </w:pPr>
      <w:r w:rsidRPr="00D515B3">
        <w:rPr>
          <w:rFonts w:ascii="Gill Sans MT" w:hAnsi="Gill Sans MT"/>
          <w:bCs/>
          <w:noProof/>
          <w:sz w:val="28"/>
          <w:szCs w:val="28"/>
          <w:lang w:bidi="ar-JO"/>
        </w:rPr>
        <w:t>- Debugging Techniques: a. A deductive technique.</w:t>
      </w:r>
    </w:p>
    <w:p w14:paraId="2C131701" w14:textId="23B12D1C" w:rsidR="00847BF7" w:rsidRPr="00D515B3" w:rsidRDefault="00847BF7" w:rsidP="00847BF7">
      <w:pPr>
        <w:spacing w:after="0"/>
        <w:rPr>
          <w:rFonts w:ascii="Gill Sans MT" w:hAnsi="Gill Sans MT"/>
          <w:bCs/>
          <w:noProof/>
          <w:sz w:val="28"/>
          <w:szCs w:val="28"/>
          <w:lang w:bidi="ar-JO"/>
        </w:rPr>
      </w:pPr>
      <w:r w:rsidRPr="00D515B3">
        <w:rPr>
          <w:rFonts w:ascii="Gill Sans MT" w:hAnsi="Gill Sans MT"/>
          <w:bCs/>
          <w:noProof/>
          <w:sz w:val="28"/>
          <w:szCs w:val="28"/>
          <w:lang w:bidi="ar-JO"/>
        </w:rPr>
        <w:t>b. Debugging by brute force.</w:t>
      </w:r>
    </w:p>
    <w:p w14:paraId="37E295C8" w14:textId="3971DFDF" w:rsidR="00847BF7" w:rsidRPr="00D515B3" w:rsidRDefault="00847BF7" w:rsidP="00847BF7">
      <w:pPr>
        <w:spacing w:after="0"/>
        <w:rPr>
          <w:rFonts w:ascii="Gill Sans MT" w:hAnsi="Gill Sans MT"/>
          <w:bCs/>
          <w:noProof/>
          <w:sz w:val="28"/>
          <w:szCs w:val="28"/>
          <w:lang w:bidi="ar-JO"/>
        </w:rPr>
      </w:pPr>
      <w:r w:rsidRPr="00D515B3">
        <w:rPr>
          <w:rFonts w:ascii="Gill Sans MT" w:hAnsi="Gill Sans MT"/>
          <w:bCs/>
          <w:noProof/>
          <w:sz w:val="28"/>
          <w:szCs w:val="28"/>
          <w:lang w:bidi="ar-JO"/>
        </w:rPr>
        <w:t>c. Testing as a debugging tool.</w:t>
      </w:r>
    </w:p>
    <w:p w14:paraId="25BFC378" w14:textId="6A6B8247" w:rsidR="00847BF7" w:rsidRPr="00D515B3" w:rsidRDefault="00847BF7" w:rsidP="00847BF7">
      <w:pPr>
        <w:spacing w:after="0"/>
        <w:rPr>
          <w:rFonts w:ascii="Gill Sans MT" w:hAnsi="Gill Sans MT"/>
          <w:bCs/>
          <w:noProof/>
          <w:sz w:val="28"/>
          <w:szCs w:val="28"/>
          <w:lang w:bidi="ar-JO"/>
        </w:rPr>
      </w:pPr>
      <w:r w:rsidRPr="00D515B3">
        <w:rPr>
          <w:rFonts w:ascii="Gill Sans MT" w:hAnsi="Gill Sans MT"/>
          <w:bCs/>
          <w:noProof/>
          <w:sz w:val="28"/>
          <w:szCs w:val="28"/>
          <w:lang w:bidi="ar-JO"/>
        </w:rPr>
        <w:lastRenderedPageBreak/>
        <w:t>d. A method for traveling backwards.</w:t>
      </w:r>
    </w:p>
    <w:p w14:paraId="740A9AA6" w14:textId="5025554A" w:rsidR="00847BF7" w:rsidRPr="00D515B3" w:rsidRDefault="00847BF7" w:rsidP="00847BF7">
      <w:pPr>
        <w:spacing w:after="0"/>
        <w:rPr>
          <w:rFonts w:ascii="Gill Sans MT" w:hAnsi="Gill Sans MT"/>
          <w:bCs/>
          <w:noProof/>
          <w:sz w:val="28"/>
          <w:szCs w:val="28"/>
          <w:lang w:bidi="ar-JO"/>
        </w:rPr>
      </w:pPr>
      <w:r w:rsidRPr="00D515B3">
        <w:rPr>
          <w:rFonts w:ascii="Gill Sans MT" w:hAnsi="Gill Sans MT"/>
          <w:bCs/>
          <w:noProof/>
          <w:sz w:val="28"/>
          <w:szCs w:val="28"/>
          <w:lang w:bidi="ar-JO"/>
        </w:rPr>
        <w:t>e. An induction strategy.</w:t>
      </w:r>
    </w:p>
    <w:p w14:paraId="5F1C46BD" w14:textId="77777777" w:rsidR="00847BF7" w:rsidRPr="00D515B3" w:rsidRDefault="00847BF7" w:rsidP="00847BF7">
      <w:pPr>
        <w:spacing w:after="0"/>
        <w:rPr>
          <w:rFonts w:ascii="Gill Sans MT" w:hAnsi="Gill Sans MT"/>
          <w:bCs/>
          <w:noProof/>
          <w:sz w:val="28"/>
          <w:szCs w:val="28"/>
          <w:lang w:bidi="ar-JO"/>
        </w:rPr>
      </w:pPr>
    </w:p>
    <w:p w14:paraId="6DBD103F" w14:textId="4345DE3C" w:rsidR="00847BF7" w:rsidRPr="00D515B3" w:rsidRDefault="00847BF7" w:rsidP="00847BF7">
      <w:pPr>
        <w:spacing w:after="0"/>
        <w:rPr>
          <w:rFonts w:ascii="Gill Sans MT" w:hAnsi="Gill Sans MT"/>
          <w:bCs/>
          <w:noProof/>
          <w:sz w:val="28"/>
          <w:szCs w:val="28"/>
          <w:lang w:bidi="ar-JO"/>
        </w:rPr>
      </w:pPr>
      <w:r w:rsidRPr="00D515B3">
        <w:rPr>
          <w:rFonts w:ascii="Gill Sans MT" w:hAnsi="Gill Sans MT"/>
          <w:bCs/>
          <w:noProof/>
          <w:sz w:val="28"/>
          <w:szCs w:val="28"/>
          <w:lang w:bidi="ar-JO"/>
        </w:rPr>
        <w:t>- The steps for debugging software are as follows:</w:t>
      </w:r>
    </w:p>
    <w:p w14:paraId="09253122" w14:textId="77777777" w:rsidR="00847BF7" w:rsidRPr="00D515B3" w:rsidRDefault="00847BF7" w:rsidP="00847BF7">
      <w:pPr>
        <w:spacing w:after="0"/>
        <w:rPr>
          <w:rFonts w:ascii="Gill Sans MT" w:hAnsi="Gill Sans MT"/>
          <w:bCs/>
          <w:noProof/>
          <w:sz w:val="28"/>
          <w:szCs w:val="28"/>
          <w:lang w:bidi="ar-JO"/>
        </w:rPr>
      </w:pPr>
      <w:r w:rsidRPr="00D515B3">
        <w:rPr>
          <w:rFonts w:ascii="Gill Sans MT" w:hAnsi="Gill Sans MT"/>
          <w:bCs/>
          <w:noProof/>
          <w:sz w:val="28"/>
          <w:szCs w:val="28"/>
          <w:lang w:bidi="ar-JO"/>
        </w:rPr>
        <w:t>1. A system bug is discovered, and a report is prepared to aid the developer in studying the problem and determining a solution.</w:t>
      </w:r>
    </w:p>
    <w:p w14:paraId="72DA9CB9" w14:textId="77777777" w:rsidR="00847BF7" w:rsidRPr="00D515B3" w:rsidRDefault="00847BF7" w:rsidP="00847BF7">
      <w:pPr>
        <w:spacing w:after="0"/>
        <w:rPr>
          <w:rFonts w:ascii="Gill Sans MT" w:hAnsi="Gill Sans MT"/>
          <w:bCs/>
          <w:noProof/>
          <w:sz w:val="28"/>
          <w:szCs w:val="28"/>
          <w:lang w:bidi="ar-JO"/>
        </w:rPr>
      </w:pPr>
    </w:p>
    <w:p w14:paraId="47BB47F6" w14:textId="77777777" w:rsidR="00847BF7" w:rsidRPr="00D515B3" w:rsidRDefault="00847BF7" w:rsidP="00847BF7">
      <w:pPr>
        <w:spacing w:after="0"/>
        <w:rPr>
          <w:rFonts w:ascii="Gill Sans MT" w:hAnsi="Gill Sans MT"/>
          <w:bCs/>
          <w:noProof/>
          <w:sz w:val="28"/>
          <w:szCs w:val="28"/>
          <w:lang w:bidi="ar-JO"/>
        </w:rPr>
      </w:pPr>
      <w:r w:rsidRPr="00D515B3">
        <w:rPr>
          <w:rFonts w:ascii="Gill Sans MT" w:hAnsi="Gill Sans MT"/>
          <w:bCs/>
          <w:noProof/>
          <w:sz w:val="28"/>
          <w:szCs w:val="28"/>
          <w:lang w:bidi="ar-JO"/>
        </w:rPr>
        <w:t>2. The debugging tool is utilized to figure out what's causing the bug.</w:t>
      </w:r>
    </w:p>
    <w:p w14:paraId="76C491CA" w14:textId="77777777" w:rsidR="00847BF7" w:rsidRPr="00D515B3" w:rsidRDefault="00847BF7" w:rsidP="00847BF7">
      <w:pPr>
        <w:spacing w:after="0"/>
        <w:rPr>
          <w:rFonts w:ascii="Gill Sans MT" w:hAnsi="Gill Sans MT"/>
          <w:bCs/>
          <w:noProof/>
          <w:sz w:val="28"/>
          <w:szCs w:val="28"/>
          <w:lang w:bidi="ar-JO"/>
        </w:rPr>
      </w:pPr>
    </w:p>
    <w:p w14:paraId="7517C466" w14:textId="77777777" w:rsidR="00437D5F" w:rsidRPr="00D515B3" w:rsidRDefault="00847BF7" w:rsidP="00847BF7">
      <w:pPr>
        <w:spacing w:after="0"/>
        <w:rPr>
          <w:rFonts w:ascii="Gill Sans MT" w:hAnsi="Gill Sans MT"/>
          <w:bCs/>
          <w:noProof/>
          <w:sz w:val="28"/>
          <w:szCs w:val="28"/>
          <w:lang w:bidi="ar-JO"/>
        </w:rPr>
      </w:pPr>
      <w:r w:rsidRPr="00D515B3">
        <w:rPr>
          <w:rFonts w:ascii="Gill Sans MT" w:hAnsi="Gill Sans MT"/>
          <w:bCs/>
          <w:noProof/>
          <w:sz w:val="28"/>
          <w:szCs w:val="28"/>
          <w:lang w:bidi="ar-JO"/>
        </w:rPr>
        <w:t xml:space="preserve">3. The software is retested to ensure that no defects remain, and new errors </w:t>
      </w:r>
    </w:p>
    <w:p w14:paraId="0DB7DA5B" w14:textId="2BD68547" w:rsidR="00B33EB9" w:rsidRPr="00D515B3" w:rsidRDefault="00847BF7" w:rsidP="00847BF7">
      <w:pPr>
        <w:spacing w:after="0"/>
        <w:rPr>
          <w:rFonts w:ascii="Gill Sans MT" w:hAnsi="Gill Sans MT"/>
          <w:bCs/>
          <w:noProof/>
          <w:sz w:val="28"/>
          <w:szCs w:val="28"/>
          <w:lang w:bidi="ar-JO"/>
        </w:rPr>
      </w:pPr>
      <w:r w:rsidRPr="00D515B3">
        <w:rPr>
          <w:rFonts w:ascii="Gill Sans MT" w:hAnsi="Gill Sans MT"/>
          <w:bCs/>
          <w:noProof/>
          <w:sz w:val="28"/>
          <w:szCs w:val="28"/>
          <w:lang w:bidi="ar-JO"/>
        </w:rPr>
        <w:t>are investigated during the debugging phase.</w:t>
      </w:r>
    </w:p>
    <w:p w14:paraId="098B7A82" w14:textId="77777777" w:rsidR="00D515B3" w:rsidRPr="00D515B3" w:rsidRDefault="00D515B3" w:rsidP="00D515B3">
      <w:pPr>
        <w:spacing w:after="0"/>
        <w:rPr>
          <w:rFonts w:ascii="Gill Sans MT" w:hAnsi="Gill Sans MT"/>
          <w:bCs/>
          <w:noProof/>
          <w:szCs w:val="24"/>
          <w:lang w:bidi="ar-JO"/>
        </w:rPr>
      </w:pPr>
      <w:r w:rsidRPr="00D515B3">
        <w:rPr>
          <w:rFonts w:ascii="Gill Sans MT" w:hAnsi="Gill Sans MT"/>
          <w:bCs/>
          <w:noProof/>
          <w:sz w:val="32"/>
          <w:szCs w:val="32"/>
          <w:lang w:bidi="ar-JO"/>
        </w:rPr>
        <w:t xml:space="preserve">2- </w:t>
      </w:r>
      <w:r w:rsidRPr="00D515B3">
        <w:rPr>
          <w:rFonts w:ascii="Gill Sans MT" w:hAnsi="Gill Sans MT"/>
          <w:bCs/>
          <w:noProof/>
          <w:szCs w:val="24"/>
          <w:lang w:bidi="ar-JO"/>
        </w:rPr>
        <w:t>the significance of debugging</w:t>
      </w:r>
    </w:p>
    <w:p w14:paraId="133405B2" w14:textId="46E77444" w:rsidR="00D515B3" w:rsidRPr="00D515B3" w:rsidRDefault="00D515B3" w:rsidP="00D515B3">
      <w:pPr>
        <w:spacing w:after="0"/>
        <w:rPr>
          <w:rFonts w:ascii="Gill Sans MT" w:hAnsi="Gill Sans MT"/>
          <w:bCs/>
          <w:noProof/>
          <w:szCs w:val="24"/>
          <w:lang w:bidi="ar-JO"/>
        </w:rPr>
      </w:pPr>
      <w:r w:rsidRPr="00D515B3">
        <w:rPr>
          <w:rFonts w:ascii="Gill Sans MT" w:hAnsi="Gill Sans MT"/>
          <w:bCs/>
          <w:noProof/>
          <w:szCs w:val="24"/>
          <w:lang w:bidi="ar-JO"/>
        </w:rPr>
        <w:t>Debugging is an important part of determining why an operating system, application, or piece of software is performing abnormally. Even if developers follow the same coding standards, a new software program is likely to contain defects.</w:t>
      </w:r>
    </w:p>
    <w:p w14:paraId="5FC3B0F5" w14:textId="77777777" w:rsidR="00437D5F" w:rsidRPr="00D515B3" w:rsidRDefault="00437D5F" w:rsidP="00847BF7">
      <w:pPr>
        <w:spacing w:after="0"/>
        <w:rPr>
          <w:rFonts w:ascii="Gill Sans MT" w:hAnsi="Gill Sans MT"/>
          <w:bCs/>
          <w:noProof/>
          <w:sz w:val="28"/>
          <w:szCs w:val="28"/>
          <w:lang w:bidi="ar-JO"/>
        </w:rPr>
      </w:pPr>
    </w:p>
    <w:p w14:paraId="20D293C0" w14:textId="1CE41574" w:rsidR="00DF3ADB" w:rsidRPr="00D515B3" w:rsidRDefault="00437D5F" w:rsidP="00DF3ADB">
      <w:pPr>
        <w:spacing w:after="0"/>
        <w:rPr>
          <w:rFonts w:ascii="Gill Sans MT" w:hAnsi="Gill Sans MT"/>
          <w:bCs/>
          <w:noProof/>
          <w:sz w:val="28"/>
          <w:szCs w:val="28"/>
          <w:lang w:bidi="ar-JO"/>
        </w:rPr>
      </w:pPr>
      <w:r w:rsidRPr="00D515B3">
        <w:rPr>
          <w:rFonts w:ascii="Gill Sans MT" w:hAnsi="Gill Sans MT"/>
          <w:bCs/>
          <w:noProof/>
          <w:sz w:val="32"/>
          <w:szCs w:val="32"/>
          <w:lang w:bidi="ar-JO"/>
        </w:rPr>
        <w:t>3-</w:t>
      </w:r>
      <w:r w:rsidR="00B33EB9" w:rsidRPr="00D515B3">
        <w:rPr>
          <w:rFonts w:ascii="Gill Sans MT" w:hAnsi="Gill Sans MT"/>
          <w:bCs/>
          <w:noProof/>
          <w:sz w:val="28"/>
          <w:szCs w:val="28"/>
          <w:lang w:bidi="ar-JO"/>
        </w:rPr>
        <w:t xml:space="preserve"> This code is to demonstrate the use of coding standards and will be explained in this table</w:t>
      </w:r>
    </w:p>
    <w:tbl>
      <w:tblPr>
        <w:tblStyle w:val="TableGrid"/>
        <w:tblW w:w="0" w:type="auto"/>
        <w:tblLook w:val="04A0" w:firstRow="1" w:lastRow="0" w:firstColumn="1" w:lastColumn="0" w:noHBand="0" w:noVBand="1"/>
      </w:tblPr>
      <w:tblGrid>
        <w:gridCol w:w="5197"/>
        <w:gridCol w:w="3819"/>
      </w:tblGrid>
      <w:tr w:rsidR="00D515B3" w:rsidRPr="00D515B3" w14:paraId="1AAF8314" w14:textId="77777777" w:rsidTr="00847BF7">
        <w:tc>
          <w:tcPr>
            <w:tcW w:w="5197" w:type="dxa"/>
          </w:tcPr>
          <w:p w14:paraId="47F8FB8A"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class to group all GUI components</w:t>
            </w:r>
          </w:p>
          <w:p w14:paraId="35D6A930"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class GUI{</w:t>
            </w:r>
          </w:p>
          <w:p w14:paraId="072557EE"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 Arraylist to save temperatures</w:t>
            </w:r>
          </w:p>
          <w:p w14:paraId="3EAAEF7F"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ArrayList&lt;Temperature&gt; temperatures = new ArrayList&lt;Temperature&gt;();</w:t>
            </w:r>
          </w:p>
          <w:p w14:paraId="3EB2B128"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68431316"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 GUI Components</w:t>
            </w:r>
          </w:p>
          <w:p w14:paraId="70401EBD"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JLabel inputLabel = new JLabel("Enter new Temperature:"); // Label for temperature input</w:t>
            </w:r>
          </w:p>
          <w:p w14:paraId="66E81A24"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JTextArea tempInput = new JTextArea("0"); // Text Area for input</w:t>
            </w:r>
          </w:p>
          <w:p w14:paraId="713FBD0E"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JButton addButton = new JButton("Add to List"); // Button to Save entered temperature</w:t>
            </w:r>
          </w:p>
          <w:p w14:paraId="3544A418"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JButton showCelsiusButton= new JButton("Celsius"); // Button to display in Celsius</w:t>
            </w:r>
          </w:p>
          <w:p w14:paraId="2557F6AD"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JButton showFahrenheitButton= new JButton("Fahrenheit"); // Button to display in Fahrenheit</w:t>
            </w:r>
          </w:p>
          <w:p w14:paraId="3A9F090A"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JButton showKelvinButton= new JButton("Kelvin"); // Button to display in Kelvin</w:t>
            </w:r>
          </w:p>
          <w:p w14:paraId="022A9556"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lastRenderedPageBreak/>
              <w:t xml:space="preserve">    JLabel tempList = new JLabel("Saved Temperatures(C°): "); // Label for list of temperatures</w:t>
            </w:r>
          </w:p>
          <w:p w14:paraId="36AFA968"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0C02D839"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//Action Listener Methods</w:t>
            </w:r>
          </w:p>
          <w:p w14:paraId="642DBA3A"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ActionListener addAction = new ActionListener() {</w:t>
            </w:r>
          </w:p>
          <w:p w14:paraId="494E33C3"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@Override</w:t>
            </w:r>
          </w:p>
          <w:p w14:paraId="5824A0DF"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public void actionPerformed(ActionEvent e) {</w:t>
            </w:r>
          </w:p>
          <w:p w14:paraId="103C6D79"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 Save new temperature to ArrayList</w:t>
            </w:r>
          </w:p>
          <w:p w14:paraId="794061FE"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String s = tempInput.getText(); // get text</w:t>
            </w:r>
          </w:p>
          <w:p w14:paraId="35FC3F77"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double c = Double.parseDouble(s); // convert to double</w:t>
            </w:r>
          </w:p>
          <w:p w14:paraId="291B8B2E"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temperatures.add(new Temperature(c)); // add to ArrayList</w:t>
            </w:r>
          </w:p>
          <w:p w14:paraId="20B71A1C"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2B717911"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 Update label with new list (In </w:t>
            </w:r>
          </w:p>
          <w:p w14:paraId="3B3E534C"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celsius by default)</w:t>
            </w:r>
          </w:p>
          <w:p w14:paraId="610E6772"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String list = "Saved Temperatures(C°) ";</w:t>
            </w:r>
          </w:p>
          <w:p w14:paraId="00A35C48"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for(Temperature t : temperatures){</w:t>
            </w:r>
          </w:p>
          <w:p w14:paraId="1617DDCC"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list += Double.toString(t.getTempCelsius());</w:t>
            </w:r>
          </w:p>
          <w:p w14:paraId="2CA491F6"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list += ", ";</w:t>
            </w:r>
          </w:p>
          <w:p w14:paraId="408047D9"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145117E1"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tempList.setText(list);</w:t>
            </w:r>
          </w:p>
          <w:p w14:paraId="060DCBD6"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10A1E2E3" w14:textId="5A5193F4"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tc>
        <w:tc>
          <w:tcPr>
            <w:tcW w:w="3819" w:type="dxa"/>
          </w:tcPr>
          <w:p w14:paraId="2D89CDF9" w14:textId="576072B9" w:rsidR="00B33EB9" w:rsidRPr="00D515B3" w:rsidRDefault="00B33EB9" w:rsidP="00DF3ADB">
            <w:pPr>
              <w:rPr>
                <w:rFonts w:ascii="Gill Sans MT" w:hAnsi="Gill Sans MT"/>
                <w:bCs/>
                <w:noProof/>
                <w:sz w:val="20"/>
                <w:szCs w:val="20"/>
                <w:lang w:val="en-US" w:bidi="ar-JO"/>
              </w:rPr>
            </w:pPr>
            <w:r w:rsidRPr="00D515B3">
              <w:rPr>
                <w:rFonts w:ascii="Gill Sans MT" w:hAnsi="Gill Sans MT"/>
                <w:bCs/>
                <w:noProof/>
                <w:sz w:val="20"/>
                <w:szCs w:val="20"/>
                <w:lang w:val="en-US" w:bidi="ar-JO"/>
              </w:rPr>
              <w:lastRenderedPageBreak/>
              <w:t>Because there is a for loop at the end of this section of the program, it is procedural programming, and because of the GUI, it is also an event-driven application.</w:t>
            </w:r>
          </w:p>
        </w:tc>
      </w:tr>
      <w:tr w:rsidR="00D515B3" w:rsidRPr="00D515B3" w14:paraId="30A414E5" w14:textId="77777777" w:rsidTr="00847BF7">
        <w:tc>
          <w:tcPr>
            <w:tcW w:w="5197" w:type="dxa"/>
          </w:tcPr>
          <w:p w14:paraId="5D6E3532"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lastRenderedPageBreak/>
              <w:t>class Temperature {</w:t>
            </w:r>
          </w:p>
          <w:p w14:paraId="67FBA8E3"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private double tempCelsius;</w:t>
            </w:r>
          </w:p>
          <w:p w14:paraId="3C8AF19E"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private double tempFahrenheit;</w:t>
            </w:r>
          </w:p>
          <w:p w14:paraId="39641C7B"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private double tempKelvin;</w:t>
            </w:r>
          </w:p>
          <w:p w14:paraId="50A56B9B"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751DF9BD"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//Constructor</w:t>
            </w:r>
          </w:p>
          <w:p w14:paraId="1A02BF19"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public Temperature(double temp){</w:t>
            </w:r>
          </w:p>
          <w:p w14:paraId="7669EA3C"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this.tempCelsius = temp;</w:t>
            </w:r>
          </w:p>
          <w:p w14:paraId="584BFCED"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tempFahrenheit = (tempCelsius * 9.0/5.0) + 32.0;</w:t>
            </w:r>
          </w:p>
          <w:p w14:paraId="7632F71F"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tempKelvin = tempCelsius + 273.15;</w:t>
            </w:r>
          </w:p>
          <w:p w14:paraId="1C3F571A"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44FD3738"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413C30B7"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 Public Getters</w:t>
            </w:r>
          </w:p>
          <w:p w14:paraId="3D25C05C"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public double getTempCelsius() {</w:t>
            </w:r>
          </w:p>
          <w:p w14:paraId="6C516821"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return tempCelsius;</w:t>
            </w:r>
          </w:p>
          <w:p w14:paraId="0A14AA9C"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55E1D672"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public double getTempFahrenheit() {</w:t>
            </w:r>
          </w:p>
          <w:p w14:paraId="53ECC0F5"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return tempFahrenheit;</w:t>
            </w:r>
          </w:p>
          <w:p w14:paraId="3CB36646"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49675B27"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public double getTempKelvin() {</w:t>
            </w:r>
          </w:p>
          <w:p w14:paraId="1D20CB33"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return tempKelvin;</w:t>
            </w:r>
          </w:p>
          <w:p w14:paraId="5A4463E4" w14:textId="0E2029D0"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tc>
        <w:tc>
          <w:tcPr>
            <w:tcW w:w="3819" w:type="dxa"/>
          </w:tcPr>
          <w:p w14:paraId="0CB90290" w14:textId="4EDBA41D" w:rsidR="00B33EB9" w:rsidRPr="00D515B3" w:rsidRDefault="00B33EB9" w:rsidP="00DF3ADB">
            <w:pPr>
              <w:rPr>
                <w:rFonts w:ascii="Gill Sans MT" w:hAnsi="Gill Sans MT"/>
                <w:bCs/>
                <w:noProof/>
                <w:sz w:val="20"/>
                <w:szCs w:val="20"/>
                <w:lang w:val="en-US" w:bidi="ar-JO"/>
              </w:rPr>
            </w:pPr>
            <w:r w:rsidRPr="00D515B3">
              <w:rPr>
                <w:rFonts w:ascii="Gill Sans MT" w:hAnsi="Gill Sans MT"/>
                <w:bCs/>
                <w:noProof/>
                <w:sz w:val="20"/>
                <w:szCs w:val="20"/>
                <w:lang w:val="en-US" w:bidi="ar-JO"/>
              </w:rPr>
              <w:t>This component of the program is object-oriented programming since it has classes and methods.</w:t>
            </w:r>
          </w:p>
        </w:tc>
      </w:tr>
      <w:tr w:rsidR="00D515B3" w:rsidRPr="00D515B3" w14:paraId="2548F841" w14:textId="77777777" w:rsidTr="00847BF7">
        <w:tc>
          <w:tcPr>
            <w:tcW w:w="5197" w:type="dxa"/>
          </w:tcPr>
          <w:p w14:paraId="29CEE5CC"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public GUI(){</w:t>
            </w:r>
          </w:p>
          <w:p w14:paraId="015283B4"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 Setting up Frame and Panel and adding components</w:t>
            </w:r>
          </w:p>
          <w:p w14:paraId="55933388"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lastRenderedPageBreak/>
              <w:t xml:space="preserve">        JFrame frame = new JFrame();</w:t>
            </w:r>
          </w:p>
          <w:p w14:paraId="0B2CC985"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JPanel panel = new JPanel();</w:t>
            </w:r>
          </w:p>
          <w:p w14:paraId="503B9B7A"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frame.setPreferredSize(new Dimension(600,400));</w:t>
            </w:r>
          </w:p>
          <w:p w14:paraId="19C87EF3"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frame.setDefaultCloseOperation(JFrame.EXIT_ON_CLOSE);</w:t>
            </w:r>
          </w:p>
          <w:p w14:paraId="3BBAEBC5"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frame.setTitle("Temperature List Program");</w:t>
            </w:r>
          </w:p>
          <w:p w14:paraId="0CF3C6F3"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panel.add(inputLabel);</w:t>
            </w:r>
          </w:p>
          <w:p w14:paraId="7F241EB5"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panel.add(tempInput);</w:t>
            </w:r>
          </w:p>
          <w:p w14:paraId="27BAFC11"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panel.add(addButton);</w:t>
            </w:r>
          </w:p>
          <w:p w14:paraId="4B64EAD2"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panel.add(showCelsiusButton);</w:t>
            </w:r>
          </w:p>
          <w:p w14:paraId="79916189"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panel.add(showFahrenheitButton);</w:t>
            </w:r>
          </w:p>
          <w:p w14:paraId="5957D082"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panel.add(showKelvinButton);</w:t>
            </w:r>
          </w:p>
          <w:p w14:paraId="18E7024A"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panel.add(tempList);</w:t>
            </w:r>
          </w:p>
          <w:p w14:paraId="714F9C68"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 Assigning ActionListeners to Buttons</w:t>
            </w:r>
          </w:p>
          <w:p w14:paraId="16304595"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addButton.addActionListener(addAction);</w:t>
            </w:r>
          </w:p>
          <w:p w14:paraId="54EA2C16"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showCelsiusButton.addActionListener(celsiusAction);</w:t>
            </w:r>
          </w:p>
          <w:p w14:paraId="36AA225B"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showFahrenheitButton.addActionListener(fahrenheitAction);</w:t>
            </w:r>
          </w:p>
          <w:p w14:paraId="37F4D925"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showKelvinButton.addActionListener(kelvinAction);</w:t>
            </w:r>
          </w:p>
          <w:p w14:paraId="473B4359"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 Packing and displaying GUI</w:t>
            </w:r>
          </w:p>
          <w:p w14:paraId="47937E2E"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frame.add(panel);</w:t>
            </w:r>
          </w:p>
          <w:p w14:paraId="005C842E"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frame.pack();</w:t>
            </w:r>
          </w:p>
          <w:p w14:paraId="7847878A"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frame.setVisible(true);</w:t>
            </w:r>
          </w:p>
          <w:p w14:paraId="21C27314" w14:textId="6B27A720"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tc>
        <w:tc>
          <w:tcPr>
            <w:tcW w:w="3819" w:type="dxa"/>
          </w:tcPr>
          <w:p w14:paraId="3BC59098" w14:textId="58FBA575" w:rsidR="00B33EB9" w:rsidRPr="00D515B3" w:rsidRDefault="00B33EB9" w:rsidP="00DF3ADB">
            <w:pPr>
              <w:rPr>
                <w:rFonts w:ascii="Gill Sans MT" w:hAnsi="Gill Sans MT"/>
                <w:bCs/>
                <w:noProof/>
                <w:sz w:val="20"/>
                <w:szCs w:val="20"/>
                <w:lang w:val="en-US" w:bidi="ar-JO"/>
              </w:rPr>
            </w:pPr>
            <w:r w:rsidRPr="00D515B3">
              <w:rPr>
                <w:rFonts w:ascii="Gill Sans MT" w:hAnsi="Gill Sans MT"/>
                <w:bCs/>
                <w:noProof/>
                <w:sz w:val="20"/>
                <w:szCs w:val="20"/>
                <w:lang w:val="en-US" w:bidi="ar-JO"/>
              </w:rPr>
              <w:lastRenderedPageBreak/>
              <w:t xml:space="preserve">This piece of the code is characterized as an Event-Driven Program and is a feature of </w:t>
            </w:r>
            <w:r w:rsidRPr="00D515B3">
              <w:rPr>
                <w:rFonts w:ascii="Gill Sans MT" w:hAnsi="Gill Sans MT"/>
                <w:bCs/>
                <w:noProof/>
                <w:sz w:val="20"/>
                <w:szCs w:val="20"/>
                <w:lang w:val="en-US" w:bidi="ar-JO"/>
              </w:rPr>
              <w:lastRenderedPageBreak/>
              <w:t>the Event-Driven Program due to the presence of the GUI.</w:t>
            </w:r>
          </w:p>
        </w:tc>
      </w:tr>
      <w:tr w:rsidR="00D515B3" w:rsidRPr="00D515B3" w14:paraId="2CE8BC6F" w14:textId="77777777" w:rsidTr="00847BF7">
        <w:tc>
          <w:tcPr>
            <w:tcW w:w="5197" w:type="dxa"/>
          </w:tcPr>
          <w:p w14:paraId="61978DEE"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lastRenderedPageBreak/>
              <w:t xml:space="preserve">     ActionListener kelvinAction = new ActionListener() {</w:t>
            </w:r>
          </w:p>
          <w:p w14:paraId="0E2CC911"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@Override</w:t>
            </w:r>
          </w:p>
          <w:p w14:paraId="672A5057"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public void actionPerformed(ActionEvent e) {</w:t>
            </w:r>
          </w:p>
          <w:p w14:paraId="5D58F82A"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 Update label text with temperature list in Kelvin</w:t>
            </w:r>
          </w:p>
          <w:p w14:paraId="393545F0"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String list = "Saved Temperatures(K) : ";</w:t>
            </w:r>
          </w:p>
          <w:p w14:paraId="4BC8EA7E"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Double c;</w:t>
            </w:r>
          </w:p>
          <w:p w14:paraId="75D8C999"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for(Temperature t : temperatures){</w:t>
            </w:r>
          </w:p>
          <w:p w14:paraId="18BAED05"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list += Double.toString(t.getTempKelvin());</w:t>
            </w:r>
          </w:p>
          <w:p w14:paraId="562384CC"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list += ", ";</w:t>
            </w:r>
          </w:p>
          <w:p w14:paraId="2BAA77DA"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45C4B5B2"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tempList.setText(list);</w:t>
            </w:r>
          </w:p>
          <w:p w14:paraId="267B3CCA"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60D7E407" w14:textId="77777777" w:rsidR="00B33EB9" w:rsidRPr="00D515B3" w:rsidRDefault="00B33EB9" w:rsidP="00B33EB9">
            <w:pPr>
              <w:rPr>
                <w:rFonts w:ascii="Gill Sans MT" w:hAnsi="Gill Sans MT"/>
                <w:bCs/>
                <w:noProof/>
                <w:sz w:val="20"/>
                <w:szCs w:val="20"/>
                <w:lang w:val="en-US" w:bidi="ar-JO"/>
              </w:rPr>
            </w:pPr>
            <w:r w:rsidRPr="00D515B3">
              <w:rPr>
                <w:rFonts w:ascii="Gill Sans MT" w:hAnsi="Gill Sans MT"/>
                <w:bCs/>
                <w:noProof/>
                <w:sz w:val="20"/>
                <w:szCs w:val="20"/>
                <w:lang w:val="en-US" w:bidi="ar-JO"/>
              </w:rPr>
              <w:t xml:space="preserve">    };</w:t>
            </w:r>
          </w:p>
          <w:p w14:paraId="5553C7CB" w14:textId="77777777" w:rsidR="00B33EB9" w:rsidRPr="00D515B3" w:rsidRDefault="00B33EB9" w:rsidP="00B33EB9">
            <w:pPr>
              <w:rPr>
                <w:rFonts w:ascii="Gill Sans MT" w:hAnsi="Gill Sans MT"/>
                <w:bCs/>
                <w:noProof/>
                <w:sz w:val="20"/>
                <w:szCs w:val="20"/>
                <w:lang w:val="en-US" w:bidi="ar-JO"/>
              </w:rPr>
            </w:pPr>
          </w:p>
          <w:p w14:paraId="7B6891B4" w14:textId="77777777" w:rsidR="00B33EB9" w:rsidRPr="00D515B3" w:rsidRDefault="00B33EB9" w:rsidP="00DF3ADB">
            <w:pPr>
              <w:rPr>
                <w:rFonts w:ascii="Gill Sans MT" w:hAnsi="Gill Sans MT"/>
                <w:bCs/>
                <w:noProof/>
                <w:sz w:val="20"/>
                <w:szCs w:val="20"/>
                <w:lang w:val="en-US" w:bidi="ar-JO"/>
              </w:rPr>
            </w:pPr>
          </w:p>
        </w:tc>
        <w:tc>
          <w:tcPr>
            <w:tcW w:w="3819" w:type="dxa"/>
          </w:tcPr>
          <w:p w14:paraId="75AA9A27" w14:textId="07C98506" w:rsidR="00B33EB9" w:rsidRPr="00D515B3" w:rsidRDefault="00B33EB9" w:rsidP="00DF3ADB">
            <w:pPr>
              <w:rPr>
                <w:rFonts w:ascii="Gill Sans MT" w:hAnsi="Gill Sans MT"/>
                <w:bCs/>
                <w:noProof/>
                <w:sz w:val="20"/>
                <w:szCs w:val="20"/>
                <w:lang w:val="en-US" w:bidi="ar-JO"/>
              </w:rPr>
            </w:pPr>
            <w:r w:rsidRPr="00D515B3">
              <w:rPr>
                <w:rFonts w:ascii="Gill Sans MT" w:hAnsi="Gill Sans MT"/>
                <w:bCs/>
                <w:noProof/>
                <w:sz w:val="20"/>
                <w:szCs w:val="20"/>
                <w:lang w:val="en-US" w:bidi="ar-JO"/>
              </w:rPr>
              <w:t>Because this piece of the program has a for loop, it combines procedural and Object-Oriented Programming, as this code is located within a method, which is one of the aspects of Object-Oriented Programming.</w:t>
            </w:r>
          </w:p>
        </w:tc>
      </w:tr>
    </w:tbl>
    <w:p w14:paraId="59C63FED" w14:textId="063EEBE5" w:rsidR="00B33EB9" w:rsidRPr="00D515B3" w:rsidRDefault="00B33EB9" w:rsidP="00847BF7">
      <w:pPr>
        <w:tabs>
          <w:tab w:val="left" w:pos="3390"/>
        </w:tabs>
        <w:rPr>
          <w:rFonts w:ascii="Gill Sans MT" w:hAnsi="Gill Sans MT"/>
          <w:sz w:val="20"/>
          <w:szCs w:val="20"/>
          <w:lang w:val="en-US" w:bidi="ar-JO"/>
        </w:rPr>
      </w:pPr>
    </w:p>
    <w:p w14:paraId="4040A8FE" w14:textId="77777777" w:rsidR="00D515B3" w:rsidRPr="00D515B3" w:rsidRDefault="00437D5F" w:rsidP="00847BF7">
      <w:pPr>
        <w:tabs>
          <w:tab w:val="left" w:pos="3390"/>
        </w:tabs>
        <w:rPr>
          <w:rFonts w:ascii="Gill Sans MT" w:hAnsi="Gill Sans MT"/>
          <w:b/>
          <w:bCs/>
          <w:sz w:val="32"/>
          <w:szCs w:val="32"/>
          <w:rtl/>
          <w:lang w:val="en-US" w:bidi="ar-JO"/>
        </w:rPr>
      </w:pPr>
      <w:r w:rsidRPr="00D515B3">
        <w:rPr>
          <w:rFonts w:ascii="Gill Sans MT" w:hAnsi="Gill Sans MT"/>
          <w:b/>
          <w:bCs/>
          <w:sz w:val="32"/>
          <w:szCs w:val="32"/>
          <w:lang w:val="en-US" w:bidi="ar-JO"/>
        </w:rPr>
        <w:t>4-</w:t>
      </w:r>
      <w:r w:rsidRPr="00D515B3">
        <w:t xml:space="preserve"> </w:t>
      </w:r>
      <w:r w:rsidRPr="00D515B3">
        <w:rPr>
          <w:rFonts w:ascii="Gill Sans MT" w:hAnsi="Gill Sans MT"/>
          <w:b/>
          <w:bCs/>
          <w:sz w:val="32"/>
          <w:szCs w:val="32"/>
          <w:lang w:val="en-US" w:bidi="ar-JO"/>
        </w:rPr>
        <w:t xml:space="preserve">Coding standards are followed by an individual or team to ensure consistency of project code because the role of coding standards is to write code for humans and then for machines. Most languages have a standard or some </w:t>
      </w:r>
    </w:p>
    <w:p w14:paraId="7168A1BC" w14:textId="0B9FF3D7" w:rsidR="00437D5F" w:rsidRPr="00D515B3" w:rsidRDefault="00437D5F" w:rsidP="00847BF7">
      <w:pPr>
        <w:tabs>
          <w:tab w:val="left" w:pos="3390"/>
        </w:tabs>
        <w:rPr>
          <w:rFonts w:ascii="Gill Sans MT" w:hAnsi="Gill Sans MT"/>
          <w:b/>
          <w:bCs/>
          <w:sz w:val="32"/>
          <w:szCs w:val="32"/>
          <w:rtl/>
          <w:lang w:val="en-US" w:bidi="ar-JO"/>
        </w:rPr>
      </w:pPr>
      <w:r w:rsidRPr="00D515B3">
        <w:rPr>
          <w:rFonts w:ascii="Gill Sans MT" w:hAnsi="Gill Sans MT"/>
          <w:b/>
          <w:bCs/>
          <w:sz w:val="32"/>
          <w:szCs w:val="32"/>
          <w:lang w:val="en-US" w:bidi="ar-JO"/>
        </w:rPr>
        <w:lastRenderedPageBreak/>
        <w:t>standard available. What is important is not what you choose but that you choose one. Then everyone sticks to it, no exceptions.</w:t>
      </w:r>
    </w:p>
    <w:p w14:paraId="6CB05ED1" w14:textId="77777777" w:rsidR="00D515B3" w:rsidRPr="00D515B3" w:rsidRDefault="00D515B3" w:rsidP="00D515B3">
      <w:pPr>
        <w:tabs>
          <w:tab w:val="left" w:pos="3390"/>
        </w:tabs>
        <w:rPr>
          <w:rFonts w:ascii="Gill Sans MT" w:hAnsi="Gill Sans MT"/>
          <w:sz w:val="32"/>
          <w:szCs w:val="32"/>
          <w:lang w:val="en-US" w:bidi="ar-JO"/>
        </w:rPr>
      </w:pPr>
      <w:r w:rsidRPr="00D515B3">
        <w:rPr>
          <w:rFonts w:ascii="Gill Sans MT" w:hAnsi="Gill Sans MT"/>
          <w:sz w:val="32"/>
          <w:szCs w:val="32"/>
          <w:lang w:val="en-US" w:bidi="ar-JO"/>
        </w:rPr>
        <w:t>Worries About Security</w:t>
      </w:r>
    </w:p>
    <w:p w14:paraId="45326FF6" w14:textId="77777777" w:rsidR="00D515B3" w:rsidRPr="00D515B3" w:rsidRDefault="00D515B3" w:rsidP="00D515B3">
      <w:pPr>
        <w:tabs>
          <w:tab w:val="left" w:pos="3390"/>
        </w:tabs>
        <w:rPr>
          <w:rFonts w:ascii="Gill Sans MT" w:hAnsi="Gill Sans MT"/>
          <w:sz w:val="32"/>
          <w:szCs w:val="32"/>
          <w:lang w:val="en-US" w:bidi="ar-JO"/>
        </w:rPr>
      </w:pPr>
      <w:r w:rsidRPr="00D515B3">
        <w:rPr>
          <w:rFonts w:ascii="Gill Sans MT" w:hAnsi="Gill Sans MT"/>
          <w:sz w:val="32"/>
          <w:szCs w:val="32"/>
          <w:lang w:val="en-US" w:bidi="ar-JO"/>
        </w:rPr>
        <w:t>When software is inconsistent, contains flaws, and contains logical errors, it is vulnerable to attacks. The majority of the difficulties listed above are caused by incorrect code, which may have resulted from poor coding skills.</w:t>
      </w:r>
    </w:p>
    <w:p w14:paraId="3AFE09E8" w14:textId="77777777" w:rsidR="00D515B3" w:rsidRPr="00D515B3" w:rsidRDefault="00D515B3" w:rsidP="00D515B3">
      <w:pPr>
        <w:tabs>
          <w:tab w:val="left" w:pos="3390"/>
        </w:tabs>
        <w:rPr>
          <w:rFonts w:ascii="Gill Sans MT" w:hAnsi="Gill Sans MT"/>
          <w:sz w:val="32"/>
          <w:szCs w:val="32"/>
          <w:lang w:val="en-US" w:bidi="ar-JO"/>
        </w:rPr>
      </w:pPr>
      <w:r w:rsidRPr="00D515B3">
        <w:rPr>
          <w:rFonts w:ascii="Gill Sans MT" w:hAnsi="Gill Sans MT"/>
          <w:sz w:val="32"/>
          <w:szCs w:val="32"/>
          <w:lang w:val="en-US" w:bidi="ar-JO"/>
        </w:rPr>
        <w:t>Having Performance Issues</w:t>
      </w:r>
    </w:p>
    <w:p w14:paraId="3ECEE572" w14:textId="77777777" w:rsidR="00D515B3" w:rsidRPr="00D515B3" w:rsidRDefault="00D515B3" w:rsidP="00D515B3">
      <w:pPr>
        <w:tabs>
          <w:tab w:val="left" w:pos="3390"/>
        </w:tabs>
        <w:rPr>
          <w:rFonts w:ascii="Gill Sans MT" w:hAnsi="Gill Sans MT"/>
          <w:sz w:val="32"/>
          <w:szCs w:val="32"/>
          <w:lang w:val="en-US" w:bidi="ar-JO"/>
        </w:rPr>
      </w:pPr>
      <w:r w:rsidRPr="00D515B3">
        <w:rPr>
          <w:rFonts w:ascii="Gill Sans MT" w:hAnsi="Gill Sans MT"/>
          <w:sz w:val="32"/>
          <w:szCs w:val="32"/>
          <w:lang w:val="en-US" w:bidi="ar-JO"/>
        </w:rPr>
        <w:t>The performance of the site is harmed by bad code. Server response issues, reusability and flow of the code, and so on are all instances of performance concerns when a user interacts with the site.</w:t>
      </w:r>
    </w:p>
    <w:p w14:paraId="224509ED" w14:textId="77777777" w:rsidR="00D515B3" w:rsidRPr="00D515B3" w:rsidRDefault="00D515B3" w:rsidP="00D515B3">
      <w:pPr>
        <w:tabs>
          <w:tab w:val="left" w:pos="3390"/>
        </w:tabs>
        <w:rPr>
          <w:rFonts w:ascii="Gill Sans MT" w:hAnsi="Gill Sans MT"/>
          <w:sz w:val="32"/>
          <w:szCs w:val="32"/>
          <w:lang w:val="en-US" w:bidi="ar-JO"/>
        </w:rPr>
      </w:pPr>
    </w:p>
    <w:p w14:paraId="601F6139" w14:textId="4D9A95D3" w:rsidR="00D515B3" w:rsidRPr="00D515B3" w:rsidRDefault="00D515B3" w:rsidP="00D515B3">
      <w:pPr>
        <w:tabs>
          <w:tab w:val="left" w:pos="3390"/>
        </w:tabs>
        <w:rPr>
          <w:rFonts w:ascii="Gill Sans MT" w:hAnsi="Gill Sans MT"/>
          <w:sz w:val="32"/>
          <w:szCs w:val="32"/>
          <w:lang w:val="en-US" w:bidi="ar-JO"/>
        </w:rPr>
      </w:pPr>
      <w:r w:rsidRPr="00D515B3">
        <w:rPr>
          <w:rFonts w:ascii="Gill Sans MT" w:hAnsi="Gill Sans MT"/>
          <w:sz w:val="32"/>
          <w:szCs w:val="32"/>
          <w:lang w:val="en-US" w:bidi="ar-JO"/>
        </w:rPr>
        <w:t>These problems are easily overcome when software code standards are followed, resulting in a secure site with minimal or no speed issues.</w:t>
      </w:r>
    </w:p>
    <w:sectPr w:rsidR="00D515B3" w:rsidRPr="00D515B3" w:rsidSect="003A3E8A">
      <w:headerReference w:type="default" r:id="rId8"/>
      <w:footerReference w:type="default" r:id="rId9"/>
      <w:pgSz w:w="11906" w:h="16838"/>
      <w:pgMar w:top="1440" w:right="1440" w:bottom="269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604DC8" w14:textId="77777777" w:rsidR="00CC0B9D" w:rsidRDefault="00CC0B9D" w:rsidP="00F600D1">
      <w:pPr>
        <w:spacing w:after="0" w:line="240" w:lineRule="auto"/>
      </w:pPr>
      <w:r>
        <w:separator/>
      </w:r>
    </w:p>
  </w:endnote>
  <w:endnote w:type="continuationSeparator" w:id="0">
    <w:p w14:paraId="236640C2" w14:textId="77777777" w:rsidR="00CC0B9D" w:rsidRDefault="00CC0B9D" w:rsidP="00F6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Verdana-Bold">
    <w:panose1 w:val="00000000000000000000"/>
    <w:charset w:val="00"/>
    <w:family w:val="swiss"/>
    <w:notTrueType/>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Nunito 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Playfair Display">
    <w:altName w:val="Courier New"/>
    <w:charset w:val="00"/>
    <w:family w:val="auto"/>
    <w:pitch w:val="variable"/>
    <w:sig w:usb0="00000001" w:usb1="00000000" w:usb2="00000000" w:usb3="00000000" w:csb0="00000097"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ABCB1" w14:textId="5D5C102D"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14:paraId="4AB58B65" w14:textId="77777777" w:rsidR="00D84ACE" w:rsidRPr="00D84ACE" w:rsidRDefault="00D84ACE"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14:paraId="31B18B44" w14:textId="77777777"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r w:rsidRPr="00D84ACE">
      <w:rPr>
        <w:rFonts w:ascii="Trebuchet MS" w:eastAsia="Trebuchet MS" w:hAnsi="Trebuchet MS" w:cs="Trebuchet MS"/>
        <w:color w:val="000000"/>
        <w:sz w:val="20"/>
        <w:szCs w:val="20"/>
        <w:lang w:eastAsia="zh-CN"/>
      </w:rPr>
      <w:t xml:space="preserve">               </w:t>
    </w:r>
  </w:p>
  <w:p w14:paraId="033886EC" w14:textId="77777777" w:rsidR="00D84ACE" w:rsidRPr="00D84ACE" w:rsidRDefault="00D84ACE"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r w:rsidRPr="00D84ACE">
      <w:rPr>
        <w:rFonts w:ascii="Trebuchet MS" w:eastAsia="Trebuchet MS" w:hAnsi="Trebuchet MS" w:cs="Trebuchet MS"/>
        <w:color w:val="000000"/>
        <w:sz w:val="20"/>
        <w:szCs w:val="20"/>
        <w:lang w:eastAsia="zh-CN"/>
      </w:rPr>
      <w:t xml:space="preserve">              </w:t>
    </w:r>
  </w:p>
  <w:p w14:paraId="2BAF02DF" w14:textId="31867521" w:rsidR="00CC24B8" w:rsidRPr="002C4C5D" w:rsidRDefault="00CC24B8" w:rsidP="002C4C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7C5F5A" w14:textId="77777777" w:rsidR="00CC0B9D" w:rsidRDefault="00CC0B9D" w:rsidP="00F600D1">
      <w:pPr>
        <w:spacing w:after="0" w:line="240" w:lineRule="auto"/>
      </w:pPr>
      <w:r>
        <w:separator/>
      </w:r>
    </w:p>
  </w:footnote>
  <w:footnote w:type="continuationSeparator" w:id="0">
    <w:p w14:paraId="430F7C26" w14:textId="77777777" w:rsidR="00CC0B9D" w:rsidRDefault="00CC0B9D" w:rsidP="00F600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78005" w14:textId="08A6E2FA" w:rsidR="006F438A" w:rsidRDefault="00393F24" w:rsidP="006F438A">
    <w:pPr>
      <w:pStyle w:val="Header"/>
      <w:tabs>
        <w:tab w:val="clear" w:pos="4513"/>
        <w:tab w:val="center" w:pos="5333"/>
      </w:tabs>
      <w:rPr>
        <w:rFonts w:ascii="Playfair Display" w:hAnsi="Playfair Display"/>
        <w:sz w:val="48"/>
        <w:szCs w:val="48"/>
      </w:rPr>
    </w:pPr>
    <w:r w:rsidRPr="00393F24">
      <w:rPr>
        <w:rFonts w:eastAsia="Calibri" w:cs="Arial"/>
        <w:noProof/>
        <w:lang w:val="en-US"/>
      </w:rPr>
      <w:drawing>
        <wp:inline distT="0" distB="0" distL="0" distR="0" wp14:anchorId="22528DFB" wp14:editId="541DAB14">
          <wp:extent cx="1238250" cy="828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250" cy="828675"/>
                  </a:xfrm>
                  <a:prstGeom prst="rect">
                    <a:avLst/>
                  </a:prstGeom>
                  <a:noFill/>
                  <a:ln>
                    <a:noFill/>
                  </a:ln>
                </pic:spPr>
              </pic:pic>
            </a:graphicData>
          </a:graphic>
        </wp:inline>
      </w:drawing>
    </w:r>
    <w:r w:rsidR="006F438A">
      <w:rPr>
        <w:noProof/>
        <w:lang w:val="en-US"/>
      </w:rPr>
      <w:drawing>
        <wp:anchor distT="0" distB="0" distL="114300" distR="114300" simplePos="0" relativeHeight="251661312" behindDoc="1" locked="0" layoutInCell="1" allowOverlap="1" wp14:anchorId="7F049079" wp14:editId="45251CF9">
          <wp:simplePos x="0" y="0"/>
          <wp:positionH relativeFrom="column">
            <wp:posOffset>3277235</wp:posOffset>
          </wp:positionH>
          <wp:positionV relativeFrom="paragraph">
            <wp:posOffset>-95250</wp:posOffset>
          </wp:positionV>
          <wp:extent cx="2590800" cy="571500"/>
          <wp:effectExtent l="0" t="0" r="0" b="0"/>
          <wp:wrapTight wrapText="bothSides">
            <wp:wrapPolygon edited="0">
              <wp:start x="1429" y="720"/>
              <wp:lineTo x="635" y="5040"/>
              <wp:lineTo x="159" y="9360"/>
              <wp:lineTo x="318" y="14400"/>
              <wp:lineTo x="1112" y="18720"/>
              <wp:lineTo x="1271" y="20160"/>
              <wp:lineTo x="2700" y="20160"/>
              <wp:lineTo x="6353" y="18720"/>
              <wp:lineTo x="19059" y="15120"/>
              <wp:lineTo x="19376" y="7920"/>
              <wp:lineTo x="16835" y="6480"/>
              <wp:lineTo x="3018" y="720"/>
              <wp:lineTo x="1429" y="720"/>
            </wp:wrapPolygon>
          </wp:wrapTight>
          <wp:docPr id="1" name="Picture 1" descr="PLogo_Horizontal_BTEC_Bl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go_Horizontal_BTEC_Blk_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Pr>
        <w:rFonts w:ascii="Playfair Display" w:hAnsi="Playfair Display"/>
        <w:noProof/>
        <w:sz w:val="48"/>
        <w:szCs w:val="48"/>
      </w:rPr>
      <w:t xml:space="preserve">       </w:t>
    </w:r>
    <w:r w:rsidR="006F438A">
      <w:rPr>
        <w:rFonts w:ascii="Playfair Display" w:hAnsi="Playfair Display"/>
        <w:noProof/>
        <w:sz w:val="48"/>
        <w:szCs w:val="48"/>
      </w:rPr>
      <w:t>Higher Nationals</w:t>
    </w:r>
    <w:r w:rsidR="006F438A">
      <w:rPr>
        <w:rFonts w:ascii="Playfair Display" w:hAnsi="Playfair Display"/>
        <w:noProof/>
        <w:sz w:val="48"/>
        <w:szCs w:val="48"/>
      </w:rPr>
      <w:tab/>
      <w:t xml:space="preserve"> </w:t>
    </w:r>
  </w:p>
  <w:p w14:paraId="08A984A7" w14:textId="26069C6B" w:rsidR="00C63AEA" w:rsidRPr="001E7373" w:rsidRDefault="00C63AEA" w:rsidP="00C63AEA">
    <w:pPr>
      <w:pStyle w:val="Header"/>
      <w:tabs>
        <w:tab w:val="clear" w:pos="4513"/>
        <w:tab w:val="clear" w:pos="9026"/>
        <w:tab w:val="left" w:pos="3780"/>
      </w:tabs>
      <w:rPr>
        <w:rFonts w:ascii="Open Sans" w:hAnsi="Open Sans" w:cs="Open Sans"/>
        <w:sz w:val="20"/>
        <w:szCs w:val="20"/>
      </w:rPr>
    </w:pPr>
    <w:r w:rsidRPr="001E7373">
      <w:rPr>
        <w:rFonts w:ascii="Open Sans" w:hAnsi="Open Sans" w:cs="Open Sans"/>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515844"/>
    <w:multiLevelType w:val="multilevel"/>
    <w:tmpl w:val="FAC2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E74BDB"/>
    <w:multiLevelType w:val="multilevel"/>
    <w:tmpl w:val="A9BE70FC"/>
    <w:lvl w:ilvl="0">
      <w:start w:val="1"/>
      <w:numFmt w:val="decimal"/>
      <w:lvlText w:val="%1."/>
      <w:lvlJc w:val="left"/>
      <w:pPr>
        <w:tabs>
          <w:tab w:val="num" w:pos="720"/>
        </w:tabs>
        <w:ind w:left="720" w:hanging="360"/>
      </w:pPr>
    </w:lvl>
    <w:lvl w:ilvl="1">
      <w:start w:val="1"/>
      <w:numFmt w:val="bullet"/>
      <w:lvlText w:val=""/>
      <w:lvlJc w:val="left"/>
      <w:pPr>
        <w:tabs>
          <w:tab w:val="num" w:pos="1350"/>
        </w:tabs>
        <w:ind w:left="135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83F"/>
    <w:rsid w:val="00061A7A"/>
    <w:rsid w:val="000A64F6"/>
    <w:rsid w:val="000D7C70"/>
    <w:rsid w:val="00106F21"/>
    <w:rsid w:val="001E119D"/>
    <w:rsid w:val="001E7373"/>
    <w:rsid w:val="00226282"/>
    <w:rsid w:val="00233F0D"/>
    <w:rsid w:val="002C4C5D"/>
    <w:rsid w:val="002D183F"/>
    <w:rsid w:val="00302557"/>
    <w:rsid w:val="003929F9"/>
    <w:rsid w:val="00393F24"/>
    <w:rsid w:val="003A3E8A"/>
    <w:rsid w:val="00437D5F"/>
    <w:rsid w:val="00487192"/>
    <w:rsid w:val="00501621"/>
    <w:rsid w:val="00643D76"/>
    <w:rsid w:val="006F438A"/>
    <w:rsid w:val="008173F9"/>
    <w:rsid w:val="0082117E"/>
    <w:rsid w:val="00847BF7"/>
    <w:rsid w:val="008A08F7"/>
    <w:rsid w:val="008C1AC4"/>
    <w:rsid w:val="009065D6"/>
    <w:rsid w:val="00915C2C"/>
    <w:rsid w:val="00952001"/>
    <w:rsid w:val="00AA669E"/>
    <w:rsid w:val="00AE0E00"/>
    <w:rsid w:val="00AF3827"/>
    <w:rsid w:val="00B1007A"/>
    <w:rsid w:val="00B33EB9"/>
    <w:rsid w:val="00B55EC0"/>
    <w:rsid w:val="00B752A9"/>
    <w:rsid w:val="00BC731F"/>
    <w:rsid w:val="00BD6659"/>
    <w:rsid w:val="00BE02F9"/>
    <w:rsid w:val="00BF5C70"/>
    <w:rsid w:val="00C37B7A"/>
    <w:rsid w:val="00C63AEA"/>
    <w:rsid w:val="00CB00AD"/>
    <w:rsid w:val="00CC0B9D"/>
    <w:rsid w:val="00CC24B8"/>
    <w:rsid w:val="00D26C37"/>
    <w:rsid w:val="00D515B3"/>
    <w:rsid w:val="00D671BA"/>
    <w:rsid w:val="00D84ACE"/>
    <w:rsid w:val="00DD41E8"/>
    <w:rsid w:val="00DE25B3"/>
    <w:rsid w:val="00DF3ADB"/>
    <w:rsid w:val="00E742B7"/>
    <w:rsid w:val="00E96881"/>
    <w:rsid w:val="00EA1FF0"/>
    <w:rsid w:val="00F600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31243"/>
  <w15:docId w15:val="{37B1EAFD-8231-44C4-8C53-EA63E2DA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
    <w:qFormat/>
    <w:rsid w:val="00226282"/>
    <w:rPr>
      <w:rFonts w:ascii="Verdana" w:hAnsi="Verdana"/>
      <w:sz w:val="24"/>
    </w:rPr>
  </w:style>
  <w:style w:type="paragraph" w:styleId="Heading1">
    <w:name w:val="heading 1"/>
    <w:aliases w:val="Heading"/>
    <w:basedOn w:val="Normal"/>
    <w:next w:val="Normal"/>
    <w:link w:val="Heading1Char"/>
    <w:uiPriority w:val="9"/>
    <w:qFormat/>
    <w:rsid w:val="00226282"/>
    <w:pPr>
      <w:outlineLvl w:val="0"/>
    </w:pPr>
    <w:rPr>
      <w:b/>
      <w:color w:val="002952"/>
      <w:sz w:val="32"/>
    </w:rPr>
  </w:style>
  <w:style w:type="paragraph" w:styleId="Heading2">
    <w:name w:val="heading 2"/>
    <w:aliases w:val="Sub Heading"/>
    <w:basedOn w:val="Normal"/>
    <w:next w:val="Normal"/>
    <w:link w:val="Heading2Char"/>
    <w:uiPriority w:val="9"/>
    <w:unhideWhenUsed/>
    <w:rsid w:val="00226282"/>
    <w:pPr>
      <w:keepNext/>
      <w:keepLines/>
      <w:spacing w:before="200" w:after="0"/>
      <w:outlineLvl w:val="1"/>
    </w:pPr>
    <w:rPr>
      <w:rFonts w:eastAsiaTheme="majorEastAsia" w:cstheme="majorBidi"/>
      <w:b/>
      <w:bCs/>
      <w:color w:val="002952"/>
      <w:szCs w:val="26"/>
    </w:rPr>
  </w:style>
  <w:style w:type="paragraph" w:styleId="Heading3">
    <w:name w:val="heading 3"/>
    <w:basedOn w:val="Normal"/>
    <w:next w:val="Normal"/>
    <w:link w:val="Heading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01621"/>
    <w:pPr>
      <w:keepNext/>
      <w:keepLines/>
      <w:spacing w:before="40" w:after="0" w:line="240" w:lineRule="auto"/>
      <w:outlineLvl w:val="3"/>
    </w:pPr>
    <w:rPr>
      <w:rFonts w:asciiTheme="majorHAnsi" w:eastAsiaTheme="majorEastAsia" w:hAnsiTheme="majorHAnsi" w:cstheme="majorBidi"/>
      <w:i/>
      <w:iCs/>
      <w:color w:val="365F91"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0D1"/>
  </w:style>
  <w:style w:type="paragraph" w:styleId="Footer">
    <w:name w:val="footer"/>
    <w:basedOn w:val="Normal"/>
    <w:link w:val="FooterChar"/>
    <w:uiPriority w:val="99"/>
    <w:unhideWhenUsed/>
    <w:qFormat/>
    <w:rsid w:val="00226282"/>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226282"/>
    <w:rPr>
      <w:rFonts w:ascii="Verdana" w:hAnsi="Verdana"/>
      <w:sz w:val="20"/>
    </w:rPr>
  </w:style>
  <w:style w:type="character" w:customStyle="1" w:styleId="Heading1Char">
    <w:name w:val="Heading 1 Char"/>
    <w:aliases w:val="Heading Char"/>
    <w:basedOn w:val="DefaultParagraphFont"/>
    <w:link w:val="Heading1"/>
    <w:uiPriority w:val="9"/>
    <w:rsid w:val="00226282"/>
    <w:rPr>
      <w:rFonts w:ascii="Verdana" w:hAnsi="Verdana"/>
      <w:b/>
      <w:color w:val="002952"/>
      <w:sz w:val="32"/>
    </w:rPr>
  </w:style>
  <w:style w:type="paragraph" w:styleId="BalloonText">
    <w:name w:val="Balloon Text"/>
    <w:basedOn w:val="Normal"/>
    <w:link w:val="BalloonTextChar"/>
    <w:uiPriority w:val="99"/>
    <w:semiHidden/>
    <w:unhideWhenUsed/>
    <w:rsid w:val="00F60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0D1"/>
    <w:rPr>
      <w:rFonts w:ascii="Tahoma" w:hAnsi="Tahoma" w:cs="Tahoma"/>
      <w:sz w:val="16"/>
      <w:szCs w:val="16"/>
    </w:rPr>
  </w:style>
  <w:style w:type="character" w:customStyle="1" w:styleId="Heading2Char">
    <w:name w:val="Heading 2 Char"/>
    <w:aliases w:val="Sub Heading Char"/>
    <w:basedOn w:val="DefaultParagraphFont"/>
    <w:link w:val="Heading2"/>
    <w:uiPriority w:val="9"/>
    <w:rsid w:val="00226282"/>
    <w:rPr>
      <w:rFonts w:ascii="Verdana" w:eastAsiaTheme="majorEastAsia" w:hAnsi="Verdana" w:cstheme="majorBidi"/>
      <w:b/>
      <w:bCs/>
      <w:color w:val="002952"/>
      <w:sz w:val="24"/>
      <w:szCs w:val="26"/>
    </w:rPr>
  </w:style>
  <w:style w:type="table" w:styleId="TableGrid">
    <w:name w:val="Table Grid"/>
    <w:basedOn w:val="TableNormal"/>
    <w:uiPriority w:val="59"/>
    <w:rsid w:val="00DE25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liases w:val="Table Text"/>
    <w:basedOn w:val="DefaultParagraphFont"/>
    <w:uiPriority w:val="22"/>
    <w:qFormat/>
    <w:rsid w:val="00DE25B3"/>
    <w:rPr>
      <w:rFonts w:ascii="Verdana" w:hAnsi="Verdana"/>
      <w:b w:val="0"/>
      <w:bCs/>
      <w:color w:val="000000" w:themeColor="text1"/>
      <w:sz w:val="20"/>
    </w:rPr>
  </w:style>
  <w:style w:type="paragraph" w:styleId="ListParagraph">
    <w:name w:val="List Paragraph"/>
    <w:aliases w:val="Table Text Heading"/>
    <w:basedOn w:val="Normal"/>
    <w:uiPriority w:val="34"/>
    <w:qFormat/>
    <w:rsid w:val="00DE25B3"/>
    <w:pPr>
      <w:ind w:left="720"/>
      <w:contextualSpacing/>
      <w:jc w:val="center"/>
    </w:pPr>
    <w:rPr>
      <w:b/>
      <w:sz w:val="20"/>
    </w:rPr>
  </w:style>
  <w:style w:type="character" w:customStyle="1" w:styleId="Heading3Char">
    <w:name w:val="Heading 3 Char"/>
    <w:basedOn w:val="DefaultParagraphFont"/>
    <w:link w:val="Heading3"/>
    <w:uiPriority w:val="9"/>
    <w:semiHidden/>
    <w:rsid w:val="00DE25B3"/>
    <w:rPr>
      <w:rFonts w:asciiTheme="majorHAnsi" w:eastAsiaTheme="majorEastAsia" w:hAnsiTheme="majorHAnsi" w:cstheme="majorBidi"/>
      <w:b/>
      <w:bCs/>
      <w:color w:val="4F81BD" w:themeColor="accent1"/>
      <w:sz w:val="24"/>
    </w:rPr>
  </w:style>
  <w:style w:type="paragraph" w:styleId="NormalWeb">
    <w:name w:val="Normal (Web)"/>
    <w:basedOn w:val="Normal"/>
    <w:uiPriority w:val="99"/>
    <w:unhideWhenUsed/>
    <w:rsid w:val="00501621"/>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Heading4Char">
    <w:name w:val="Heading 4 Char"/>
    <w:basedOn w:val="DefaultParagraphFont"/>
    <w:link w:val="Heading4"/>
    <w:uiPriority w:val="9"/>
    <w:semiHidden/>
    <w:rsid w:val="00501621"/>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1CD9C7-593E-4F4E-99B7-24A5A4B77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BTEC Doc Template (2)</Template>
  <TotalTime>91</TotalTime>
  <Pages>21</Pages>
  <Words>3277</Words>
  <Characters>18680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21914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Isabel</dc:creator>
  <cp:lastModifiedBy>Adel</cp:lastModifiedBy>
  <cp:revision>15</cp:revision>
  <dcterms:created xsi:type="dcterms:W3CDTF">2021-07-29T08:54:00Z</dcterms:created>
  <dcterms:modified xsi:type="dcterms:W3CDTF">2022-01-10T21:18:00Z</dcterms:modified>
</cp:coreProperties>
</file>